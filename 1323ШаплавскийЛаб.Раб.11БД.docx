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8DC59" w14:textId="77777777" w:rsidR="005207C4" w:rsidRPr="007775F9" w:rsidRDefault="005207C4" w:rsidP="00A7044D">
      <w:pPr>
        <w:spacing w:before="240" w:after="200" w:line="276" w:lineRule="auto"/>
        <w:jc w:val="center"/>
        <w:rPr>
          <w:rFonts w:eastAsia="Calibri"/>
          <w:sz w:val="28"/>
          <w:szCs w:val="28"/>
          <w:lang w:val="ru-RU" w:bidi="ar-SA"/>
        </w:rPr>
      </w:pPr>
      <w:r w:rsidRPr="007775F9">
        <w:rPr>
          <w:rFonts w:eastAsia="Calibri"/>
          <w:sz w:val="28"/>
          <w:szCs w:val="28"/>
          <w:lang w:val="ru-RU"/>
        </w:rPr>
        <w:t>МИНИСТЕРСТВО ОБРАЗОВАНИЯ РЕСПУБЛИКИ БЕЛАРУСЬ</w:t>
      </w:r>
    </w:p>
    <w:p w14:paraId="693A2383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БЕЛОРУССКИЙ НАЦИОНАЛЬНЫЙ ТЕХНИЧЕСКИЙ УНИВЕРСИТЕТ</w:t>
      </w:r>
    </w:p>
    <w:p w14:paraId="767148FB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Факультет информационных технологий и робототехники</w:t>
      </w:r>
    </w:p>
    <w:p w14:paraId="7309B0B4" w14:textId="22C97B37" w:rsidR="005207C4" w:rsidRPr="007775F9" w:rsidRDefault="005207C4" w:rsidP="00A7044D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Кафедра «Программное обеспечение информационных</w:t>
      </w:r>
    </w:p>
    <w:p w14:paraId="55CCDC68" w14:textId="77777777" w:rsidR="005207C4" w:rsidRPr="007775F9" w:rsidRDefault="005207C4" w:rsidP="00A7044D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систем и технологий»</w:t>
      </w:r>
    </w:p>
    <w:p w14:paraId="2F3054BA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C2F4054" w14:textId="77777777" w:rsidR="005207C4" w:rsidRPr="007775F9" w:rsidRDefault="005207C4" w:rsidP="00A7044D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BC3D1C5" w14:textId="77777777" w:rsidR="005207C4" w:rsidRPr="007775F9" w:rsidRDefault="005207C4" w:rsidP="00A7044D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52536B20" w14:textId="77777777" w:rsidR="005207C4" w:rsidRPr="007775F9" w:rsidRDefault="005207C4" w:rsidP="00A7044D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5418E81" w14:textId="77777777" w:rsidR="005207C4" w:rsidRPr="007775F9" w:rsidRDefault="005207C4" w:rsidP="00A7044D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1F04C993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15B5D6A9" w14:textId="77777777" w:rsidR="005207C4" w:rsidRPr="007775F9" w:rsidRDefault="005207C4" w:rsidP="00A7044D">
      <w:pPr>
        <w:spacing w:line="360" w:lineRule="auto"/>
        <w:jc w:val="center"/>
        <w:rPr>
          <w:rFonts w:eastAsia="Calibri"/>
          <w:b/>
          <w:sz w:val="28"/>
          <w:szCs w:val="28"/>
          <w:lang w:val="ru-RU"/>
        </w:rPr>
      </w:pPr>
      <w:r w:rsidRPr="007775F9">
        <w:rPr>
          <w:rFonts w:eastAsia="Calibri"/>
          <w:b/>
          <w:sz w:val="28"/>
          <w:szCs w:val="28"/>
          <w:lang w:val="ru-RU"/>
        </w:rPr>
        <w:t>ОТЧЕТ</w:t>
      </w:r>
    </w:p>
    <w:p w14:paraId="7BF8C517" w14:textId="68F52F1C" w:rsidR="005207C4" w:rsidRPr="00912FC5" w:rsidRDefault="005207C4" w:rsidP="00A7044D">
      <w:pPr>
        <w:spacing w:line="360" w:lineRule="auto"/>
        <w:jc w:val="center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 xml:space="preserve">по лабораторной работе № </w:t>
      </w:r>
      <w:r w:rsidR="005F370A">
        <w:rPr>
          <w:rFonts w:eastAsia="Calibri"/>
          <w:sz w:val="28"/>
          <w:szCs w:val="28"/>
          <w:lang w:val="ru-RU"/>
        </w:rPr>
        <w:t>9</w:t>
      </w:r>
    </w:p>
    <w:p w14:paraId="11AE104C" w14:textId="25C8C60B" w:rsidR="005207C4" w:rsidRPr="007775F9" w:rsidRDefault="005207C4" w:rsidP="00A7044D">
      <w:pPr>
        <w:spacing w:line="360" w:lineRule="auto"/>
        <w:jc w:val="center"/>
        <w:rPr>
          <w:rFonts w:eastAsia="Calibri"/>
          <w:b/>
          <w:sz w:val="28"/>
          <w:szCs w:val="28"/>
          <w:lang w:val="ru-RU"/>
        </w:rPr>
      </w:pPr>
      <w:r w:rsidRPr="007775F9">
        <w:rPr>
          <w:rFonts w:eastAsia="Calibri"/>
          <w:b/>
          <w:sz w:val="28"/>
          <w:szCs w:val="28"/>
          <w:lang w:val="ru-RU"/>
        </w:rPr>
        <w:t>«</w:t>
      </w:r>
      <w:r w:rsidRPr="007775F9">
        <w:rPr>
          <w:rFonts w:eastAsia="Calibri"/>
          <w:sz w:val="28"/>
          <w:szCs w:val="28"/>
          <w:lang w:val="ru-RU"/>
        </w:rPr>
        <w:t xml:space="preserve">Проектирование базы данных» (вариант </w:t>
      </w:r>
      <w:r w:rsidR="004076E3">
        <w:rPr>
          <w:rFonts w:eastAsia="Calibri"/>
          <w:sz w:val="28"/>
          <w:szCs w:val="28"/>
          <w:lang w:val="ru-RU"/>
        </w:rPr>
        <w:t>2</w:t>
      </w:r>
      <w:r w:rsidR="00416BD0">
        <w:rPr>
          <w:rFonts w:eastAsia="Calibri"/>
          <w:sz w:val="28"/>
          <w:szCs w:val="28"/>
          <w:lang w:val="ru-RU"/>
        </w:rPr>
        <w:t>0</w:t>
      </w:r>
      <w:r w:rsidRPr="007775F9">
        <w:rPr>
          <w:rFonts w:eastAsia="Calibri"/>
          <w:sz w:val="28"/>
          <w:szCs w:val="28"/>
          <w:lang w:val="ru-RU"/>
        </w:rPr>
        <w:t>)</w:t>
      </w:r>
    </w:p>
    <w:p w14:paraId="5DB400B6" w14:textId="77777777" w:rsidR="005207C4" w:rsidRPr="007775F9" w:rsidRDefault="005207C4" w:rsidP="00A7044D">
      <w:pPr>
        <w:spacing w:line="360" w:lineRule="auto"/>
        <w:jc w:val="center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по учебной дисциплине «Базы данных»</w:t>
      </w:r>
    </w:p>
    <w:p w14:paraId="5D8C1C6F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32BB1C1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1E4F1461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5ACD89DB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1A2E6E61" w14:textId="77777777" w:rsidR="005207C4" w:rsidRPr="007775F9" w:rsidRDefault="005207C4" w:rsidP="00A7044D">
      <w:pPr>
        <w:spacing w:line="360" w:lineRule="exact"/>
        <w:jc w:val="left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Выполнил:</w:t>
      </w:r>
    </w:p>
    <w:p w14:paraId="024D2E39" w14:textId="36510A77" w:rsidR="005207C4" w:rsidRPr="004076E3" w:rsidRDefault="005207C4" w:rsidP="00A7044D">
      <w:pPr>
        <w:tabs>
          <w:tab w:val="left" w:pos="6804"/>
        </w:tabs>
        <w:spacing w:line="360" w:lineRule="exact"/>
        <w:jc w:val="left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студент учебной группы 10701323</w:t>
      </w:r>
      <w:r w:rsidRPr="007775F9">
        <w:rPr>
          <w:rFonts w:eastAsia="Calibri"/>
          <w:sz w:val="28"/>
          <w:szCs w:val="28"/>
          <w:lang w:val="ru-RU"/>
        </w:rPr>
        <w:tab/>
      </w:r>
      <w:r w:rsidR="004076E3" w:rsidRPr="004076E3">
        <w:rPr>
          <w:rFonts w:eastAsia="Calibri"/>
          <w:sz w:val="28"/>
          <w:szCs w:val="28"/>
          <w:lang w:val="ru-RU"/>
        </w:rPr>
        <w:t xml:space="preserve"> </w:t>
      </w:r>
      <w:r w:rsidR="004076E3">
        <w:rPr>
          <w:rFonts w:eastAsia="Calibri"/>
          <w:sz w:val="28"/>
          <w:szCs w:val="28"/>
          <w:lang w:val="ru-RU"/>
        </w:rPr>
        <w:t>Н.С. Шаплавский</w:t>
      </w:r>
    </w:p>
    <w:p w14:paraId="65F2EFE9" w14:textId="4A84D23A" w:rsidR="005207C4" w:rsidRPr="007775F9" w:rsidRDefault="00360027" w:rsidP="00A7044D">
      <w:pPr>
        <w:tabs>
          <w:tab w:val="left" w:pos="6804"/>
        </w:tabs>
        <w:spacing w:after="200" w:line="276" w:lineRule="auto"/>
        <w:jc w:val="left"/>
        <w:rPr>
          <w:rFonts w:eastAsia="Calibri"/>
          <w:sz w:val="28"/>
          <w:szCs w:val="28"/>
          <w:lang w:val="ru-RU"/>
        </w:rPr>
      </w:pPr>
      <w:r>
        <w:rPr>
          <w:rFonts w:eastAsia="Calibri"/>
          <w:sz w:val="28"/>
          <w:szCs w:val="28"/>
          <w:lang w:val="ru-RU"/>
        </w:rPr>
        <w:t>2</w:t>
      </w:r>
      <w:r w:rsidR="005F370A">
        <w:rPr>
          <w:rFonts w:eastAsia="Calibri"/>
          <w:sz w:val="28"/>
          <w:szCs w:val="28"/>
          <w:lang w:val="ru-RU"/>
        </w:rPr>
        <w:t>5</w:t>
      </w:r>
      <w:r w:rsidR="00912FC5" w:rsidRPr="00D11545">
        <w:rPr>
          <w:rFonts w:eastAsia="Calibri"/>
          <w:sz w:val="28"/>
          <w:szCs w:val="28"/>
          <w:lang w:val="ru-RU"/>
        </w:rPr>
        <w:t>.03</w:t>
      </w:r>
      <w:r w:rsidR="005207C4" w:rsidRPr="007775F9">
        <w:rPr>
          <w:rFonts w:eastAsia="Calibri"/>
          <w:sz w:val="28"/>
          <w:szCs w:val="28"/>
          <w:lang w:val="ru-RU"/>
        </w:rPr>
        <w:t>.2026</w:t>
      </w:r>
    </w:p>
    <w:p w14:paraId="33EAA81F" w14:textId="67FE1AEF" w:rsidR="005207C4" w:rsidRPr="00DE1C2C" w:rsidRDefault="005207C4" w:rsidP="00A7044D">
      <w:pPr>
        <w:tabs>
          <w:tab w:val="left" w:pos="6804"/>
        </w:tabs>
        <w:spacing w:line="360" w:lineRule="exact"/>
        <w:jc w:val="left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Проверил:</w:t>
      </w:r>
      <w:r w:rsidRPr="007775F9">
        <w:rPr>
          <w:rFonts w:eastAsia="Calibri"/>
          <w:sz w:val="28"/>
          <w:szCs w:val="28"/>
          <w:lang w:val="ru-RU"/>
        </w:rPr>
        <w:br/>
      </w:r>
      <w:r w:rsidR="007775F9">
        <w:rPr>
          <w:rFonts w:eastAsia="Calibri"/>
          <w:sz w:val="28"/>
          <w:szCs w:val="28"/>
          <w:lang w:val="ru-RU"/>
        </w:rPr>
        <w:t xml:space="preserve">          </w:t>
      </w:r>
      <w:r w:rsidRPr="007775F9">
        <w:rPr>
          <w:rFonts w:eastAsia="Calibri"/>
          <w:sz w:val="28"/>
          <w:szCs w:val="28"/>
          <w:lang w:val="ru-RU"/>
        </w:rPr>
        <w:t>преподаватель кафедры «ПОИСиТ»</w:t>
      </w:r>
      <w:r w:rsidRPr="007775F9">
        <w:rPr>
          <w:rFonts w:eastAsia="Calibri"/>
          <w:sz w:val="28"/>
          <w:szCs w:val="28"/>
          <w:lang w:val="ru-RU"/>
        </w:rPr>
        <w:tab/>
        <w:t>Е.В.Гапанович</w:t>
      </w:r>
    </w:p>
    <w:p w14:paraId="4C407C03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0E25541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5ED9A78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2A18E50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ADD71EB" w14:textId="77777777" w:rsidR="005207C4" w:rsidRPr="00366619" w:rsidRDefault="005207C4" w:rsidP="00A7044D">
      <w:pPr>
        <w:jc w:val="center"/>
        <w:rPr>
          <w:rFonts w:asciiTheme="minorHAnsi" w:eastAsiaTheme="minorHAnsi" w:hAnsiTheme="minorHAnsi" w:cstheme="minorBidi"/>
          <w:szCs w:val="22"/>
          <w:lang w:val="ru-RU"/>
        </w:rPr>
      </w:pPr>
      <w:r w:rsidRPr="00366619">
        <w:rPr>
          <w:rFonts w:eastAsia="Calibri"/>
          <w:sz w:val="28"/>
          <w:szCs w:val="28"/>
          <w:lang w:val="ru-RU"/>
        </w:rPr>
        <w:t>Минск 2026</w:t>
      </w:r>
    </w:p>
    <w:p w14:paraId="0D5E782D" w14:textId="77777777" w:rsidR="00FE5357" w:rsidRPr="00726DA5" w:rsidRDefault="00FE5357" w:rsidP="00851EED">
      <w:pPr>
        <w:rPr>
          <w:sz w:val="28"/>
          <w:szCs w:val="28"/>
          <w:lang w:val="ru-RU"/>
        </w:rPr>
      </w:pPr>
    </w:p>
    <w:p w14:paraId="7C351E33" w14:textId="77777777" w:rsidR="00FE5357" w:rsidRPr="00726DA5" w:rsidRDefault="00FE5357" w:rsidP="00851EED">
      <w:pPr>
        <w:rPr>
          <w:sz w:val="28"/>
          <w:szCs w:val="28"/>
          <w:lang w:val="ru-RU"/>
        </w:rPr>
        <w:sectPr w:rsidR="00FE5357" w:rsidRPr="00726DA5" w:rsidSect="00FE5357">
          <w:headerReference w:type="default" r:id="rId8"/>
          <w:footerReference w:type="default" r:id="rId9"/>
          <w:pgSz w:w="11906" w:h="16838" w:code="9"/>
          <w:pgMar w:top="1134" w:right="567" w:bottom="1134" w:left="1418" w:header="709" w:footer="709" w:gutter="0"/>
          <w:cols w:space="708"/>
          <w:vAlign w:val="both"/>
          <w:titlePg/>
          <w:docGrid w:linePitch="360"/>
        </w:sectPr>
      </w:pPr>
    </w:p>
    <w:p w14:paraId="5E700481" w14:textId="77777777" w:rsidR="00D11545" w:rsidRDefault="00366619" w:rsidP="00D11545">
      <w:pPr>
        <w:ind w:firstLine="525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 xml:space="preserve">  </w:t>
      </w:r>
      <w:r w:rsidR="00200BB8" w:rsidRPr="00726DA5">
        <w:rPr>
          <w:b/>
          <w:bCs/>
          <w:sz w:val="28"/>
          <w:szCs w:val="28"/>
          <w:lang w:val="ru-RU"/>
        </w:rPr>
        <w:t>Цель работы:</w:t>
      </w:r>
    </w:p>
    <w:p w14:paraId="003E03B3" w14:textId="77777777" w:rsidR="005F370A" w:rsidRDefault="005F370A" w:rsidP="00A92ECD">
      <w:pPr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П</w:t>
      </w:r>
      <w:r w:rsidRPr="005F370A">
        <w:rPr>
          <w:color w:val="000000"/>
          <w:sz w:val="28"/>
          <w:szCs w:val="28"/>
          <w:lang w:val="ru-RU"/>
        </w:rPr>
        <w:t>олучить практические навыки создания табличных отчетов и текстовых документов на основе базы данных.</w:t>
      </w:r>
    </w:p>
    <w:p w14:paraId="51C6F6FD" w14:textId="63C10DDF" w:rsidR="00A92ECD" w:rsidRDefault="00726DA5" w:rsidP="00A92ECD">
      <w:pPr>
        <w:rPr>
          <w:b/>
          <w:bCs/>
          <w:sz w:val="28"/>
          <w:szCs w:val="28"/>
          <w:lang w:val="ru-RU" w:eastAsia="ru-RU"/>
        </w:rPr>
      </w:pPr>
      <w:r>
        <w:rPr>
          <w:b/>
          <w:bCs/>
          <w:sz w:val="28"/>
          <w:szCs w:val="28"/>
          <w:lang w:val="ru-RU" w:eastAsia="ru-RU"/>
        </w:rPr>
        <w:t xml:space="preserve">Задание: </w:t>
      </w:r>
    </w:p>
    <w:p w14:paraId="5039F285" w14:textId="77777777" w:rsidR="005F370A" w:rsidRPr="005F370A" w:rsidRDefault="005F370A" w:rsidP="005F370A">
      <w:pPr>
        <w:ind w:firstLine="525"/>
        <w:rPr>
          <w:sz w:val="28"/>
          <w:szCs w:val="28"/>
          <w:lang w:val="ru-RU"/>
        </w:rPr>
      </w:pPr>
      <w:r w:rsidRPr="005F370A">
        <w:rPr>
          <w:sz w:val="28"/>
          <w:szCs w:val="28"/>
          <w:lang w:val="ru-RU"/>
        </w:rPr>
        <w:t>1.</w:t>
      </w:r>
      <w:r w:rsidRPr="005F370A">
        <w:rPr>
          <w:sz w:val="28"/>
          <w:szCs w:val="28"/>
          <w:lang w:val="ru-RU"/>
        </w:rPr>
        <w:tab/>
        <w:t>Создать на основе в приложении табличный отчет с итоговыми данными по виду деятельности в соответствии с индивидуальным заданием.</w:t>
      </w:r>
    </w:p>
    <w:p w14:paraId="5162416D" w14:textId="58678E82" w:rsidR="004E7905" w:rsidRDefault="005F370A" w:rsidP="005F370A">
      <w:pPr>
        <w:ind w:firstLine="525"/>
        <w:rPr>
          <w:sz w:val="28"/>
          <w:szCs w:val="28"/>
          <w:lang w:val="ru-RU"/>
        </w:rPr>
      </w:pPr>
      <w:r w:rsidRPr="005F370A">
        <w:rPr>
          <w:sz w:val="28"/>
          <w:szCs w:val="28"/>
          <w:lang w:val="ru-RU"/>
        </w:rPr>
        <w:t>2.</w:t>
      </w:r>
      <w:r w:rsidRPr="005F370A">
        <w:rPr>
          <w:sz w:val="28"/>
          <w:szCs w:val="28"/>
          <w:lang w:val="ru-RU"/>
        </w:rPr>
        <w:tab/>
        <w:t>Создать в приложении текстовый документ, содержание которого содержит данные из выбранной в форме записи.</w:t>
      </w:r>
    </w:p>
    <w:p w14:paraId="69F33D77" w14:textId="757C7365" w:rsidR="00CA3262" w:rsidRDefault="00CA3262" w:rsidP="00A7044D">
      <w:pPr>
        <w:pStyle w:val="HTML"/>
        <w:wordWrap w:val="0"/>
        <w:spacing w:line="330" w:lineRule="atLeast"/>
        <w:ind w:firstLine="709"/>
        <w:jc w:val="center"/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</w:pPr>
    </w:p>
    <w:p w14:paraId="202D7F5E" w14:textId="2BA9EE14" w:rsidR="00CA3262" w:rsidRDefault="00CA3262" w:rsidP="00D11545">
      <w:pPr>
        <w:pStyle w:val="HTML"/>
        <w:wordWrap w:val="0"/>
        <w:spacing w:line="330" w:lineRule="atLeast"/>
        <w:ind w:firstLine="709"/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</w:pPr>
      <w:r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ab/>
        <w:t xml:space="preserve">На рисунке </w:t>
      </w:r>
      <w:r w:rsidR="00FE5A50" w:rsidRPr="00FE5A50"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1</w:t>
      </w:r>
      <w:r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 представлен</w:t>
      </w:r>
      <w:r w:rsidR="00D11545"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а главная форма</w:t>
      </w:r>
    </w:p>
    <w:p w14:paraId="6F1C6E1F" w14:textId="30B98FA0" w:rsidR="00CA3262" w:rsidRDefault="00CA3262" w:rsidP="00CA3262">
      <w:pPr>
        <w:pStyle w:val="HTML"/>
        <w:wordWrap w:val="0"/>
        <w:spacing w:line="330" w:lineRule="atLeast"/>
        <w:ind w:firstLine="709"/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</w:pPr>
    </w:p>
    <w:p w14:paraId="59C7CA69" w14:textId="1A240D4E" w:rsidR="00CA3262" w:rsidRPr="00EB1F79" w:rsidRDefault="00135E09" w:rsidP="00D11545">
      <w:pPr>
        <w:pStyle w:val="HTML"/>
        <w:wordWrap w:val="0"/>
        <w:spacing w:line="330" w:lineRule="atLeast"/>
        <w:jc w:val="center"/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</w:pPr>
      <w:r w:rsidRPr="00135E09"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  <w:drawing>
          <wp:inline distT="0" distB="0" distL="0" distR="0" wp14:anchorId="741F36CF" wp14:editId="6C869C5B">
            <wp:extent cx="5344271" cy="6658904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C738" w14:textId="0F916337" w:rsidR="00CA3262" w:rsidRDefault="00CA3262" w:rsidP="00CA3262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Рисунок </w:t>
      </w:r>
      <w:r w:rsidR="00FE5A50">
        <w:rPr>
          <w:rFonts w:ascii="Times New Roman" w:hAnsi="Times New Roman" w:cs="Times New Roman"/>
          <w:color w:val="0F1115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– </w:t>
      </w:r>
      <w:r w:rsidR="00D11545">
        <w:rPr>
          <w:rFonts w:ascii="Times New Roman" w:hAnsi="Times New Roman" w:cs="Times New Roman"/>
          <w:color w:val="0F1115"/>
          <w:sz w:val="28"/>
          <w:szCs w:val="28"/>
          <w:lang w:val="ru-RU"/>
        </w:rPr>
        <w:t>Главная форма</w:t>
      </w:r>
      <w:r w:rsidR="00FE5A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FE5A50">
        <w:rPr>
          <w:rFonts w:ascii="Times New Roman" w:hAnsi="Times New Roman" w:cs="Times New Roman"/>
          <w:color w:val="0F1115"/>
          <w:sz w:val="28"/>
          <w:szCs w:val="28"/>
          <w:lang w:val="ru-RU"/>
        </w:rPr>
        <w:t>отчета</w:t>
      </w:r>
    </w:p>
    <w:p w14:paraId="7A7776F3" w14:textId="77777777" w:rsidR="00FE5A50" w:rsidRPr="00DE1C2C" w:rsidRDefault="00FE5A50" w:rsidP="00CA3262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2676AACB" w14:textId="6C015255" w:rsidR="005207C4" w:rsidRDefault="005207C4" w:rsidP="00267E87">
      <w:pPr>
        <w:pStyle w:val="HTML"/>
        <w:wordWrap w:val="0"/>
        <w:spacing w:line="330" w:lineRule="atLeast"/>
        <w:jc w:val="both"/>
        <w:rPr>
          <w:rStyle w:val="token"/>
          <w:rFonts w:ascii="Times New Roman" w:hAnsi="Times New Roman" w:cs="Times New Roman"/>
          <w:color w:val="383A42"/>
          <w:sz w:val="24"/>
          <w:szCs w:val="24"/>
        </w:rPr>
      </w:pPr>
    </w:p>
    <w:p w14:paraId="4C6C3D3F" w14:textId="09A194C8" w:rsidR="005672F3" w:rsidRDefault="005672F3" w:rsidP="005672F3">
      <w:pPr>
        <w:ind w:firstLine="0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  <w:lang w:val="ru-RU"/>
        </w:rPr>
        <w:t>Код</w:t>
      </w:r>
      <w:r w:rsidRPr="00DE1C2C">
        <w:rPr>
          <w:b/>
          <w:bCs/>
          <w:noProof/>
          <w:sz w:val="28"/>
          <w:szCs w:val="28"/>
        </w:rPr>
        <w:t xml:space="preserve"> </w:t>
      </w:r>
      <w:r>
        <w:rPr>
          <w:b/>
          <w:bCs/>
          <w:noProof/>
          <w:sz w:val="28"/>
          <w:szCs w:val="28"/>
          <w:lang w:val="ru-RU"/>
        </w:rPr>
        <w:t>программы</w:t>
      </w:r>
      <w:r w:rsidRPr="00DE1C2C">
        <w:rPr>
          <w:b/>
          <w:bCs/>
          <w:noProof/>
          <w:sz w:val="28"/>
          <w:szCs w:val="28"/>
        </w:rPr>
        <w:t xml:space="preserve"> </w:t>
      </w:r>
      <w:r>
        <w:rPr>
          <w:b/>
          <w:bCs/>
          <w:noProof/>
          <w:sz w:val="28"/>
          <w:szCs w:val="28"/>
        </w:rPr>
        <w:t>Python</w:t>
      </w:r>
    </w:p>
    <w:p w14:paraId="6764FD16" w14:textId="2AE7C306" w:rsidR="00DE1C2C" w:rsidRDefault="00DE1C2C" w:rsidP="00DE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libri" w:hAnsi="Calibri" w:cs="Calibri"/>
          <w:color w:val="080808"/>
          <w:sz w:val="20"/>
          <w:szCs w:val="20"/>
          <w:lang w:val="ru-BY" w:eastAsia="ru-BY" w:bidi="ar-SA"/>
        </w:rPr>
      </w:pPr>
      <w:r w:rsidRPr="00DE1C2C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from 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typing </w:t>
      </w:r>
      <w:r w:rsidRPr="00DE1C2C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import 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Optional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</w:r>
      <w:r w:rsidRPr="00DE1C2C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from 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sqlalchemy </w:t>
      </w:r>
      <w:r w:rsidRPr="00DE1C2C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import 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String, ForeignKey, JSON, Computed, cast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</w:r>
      <w:r w:rsidRPr="00DE1C2C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from 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sqlalchemy.orm </w:t>
      </w:r>
      <w:r w:rsidRPr="00DE1C2C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import 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Mapped, mapped_column, relationship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</w:r>
      <w:r w:rsidRPr="00DE1C2C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from 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database </w:t>
      </w:r>
      <w:r w:rsidRPr="00DE1C2C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import 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Base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</w:r>
      <w:r w:rsidRPr="00DE1C2C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from 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association.model </w:t>
      </w:r>
      <w:r w:rsidRPr="00DE1C2C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import 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favorite_books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</w:r>
      <w:r w:rsidRPr="00DE1C2C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class </w:t>
      </w:r>
      <w:r w:rsidRPr="00DE1C2C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Book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(Base):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__tablename__ = </w:t>
      </w:r>
      <w:r w:rsidRPr="00DE1C2C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"books"</w:t>
      </w:r>
      <w:r w:rsidRPr="00DE1C2C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br/>
      </w:r>
      <w:r w:rsidRPr="00DE1C2C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br/>
        <w:t xml:space="preserve">    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id: </w:t>
      </w:r>
      <w:r w:rsidRPr="00DE1C2C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 xml:space="preserve">Mapped[int] 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= mapped_column(</w:t>
      </w:r>
      <w:r w:rsidRPr="00DE1C2C">
        <w:rPr>
          <w:rFonts w:ascii="Calibri" w:hAnsi="Calibri" w:cs="Calibri"/>
          <w:color w:val="660099"/>
          <w:sz w:val="20"/>
          <w:szCs w:val="20"/>
          <w:lang w:val="ru-BY" w:eastAsia="ru-BY" w:bidi="ar-SA"/>
        </w:rPr>
        <w:t>primary_key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=</w:t>
      </w:r>
      <w:r w:rsidRPr="00DE1C2C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>True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)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title: </w:t>
      </w:r>
      <w:r w:rsidRPr="00DE1C2C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 xml:space="preserve">Mapped[str] 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= mapped_column(String(</w:t>
      </w:r>
      <w:r w:rsidRPr="00DE1C2C">
        <w:rPr>
          <w:rFonts w:ascii="Calibri" w:hAnsi="Calibri" w:cs="Calibri"/>
          <w:color w:val="1750EB"/>
          <w:sz w:val="20"/>
          <w:szCs w:val="20"/>
          <w:lang w:val="ru-BY" w:eastAsia="ru-BY" w:bidi="ar-SA"/>
        </w:rPr>
        <w:t>200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))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description: </w:t>
      </w:r>
      <w:r w:rsidRPr="00DE1C2C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 xml:space="preserve">Mapped[str] 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= mapped_column(String(</w:t>
      </w:r>
      <w:r w:rsidRPr="00DE1C2C">
        <w:rPr>
          <w:rFonts w:ascii="Calibri" w:hAnsi="Calibri" w:cs="Calibri"/>
          <w:color w:val="1750EB"/>
          <w:sz w:val="20"/>
          <w:szCs w:val="20"/>
          <w:lang w:val="ru-BY" w:eastAsia="ru-BY" w:bidi="ar-SA"/>
        </w:rPr>
        <w:t>200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))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author_id: </w:t>
      </w:r>
      <w:r w:rsidRPr="00DE1C2C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 xml:space="preserve">Mapped[Optional[int]] 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= mapped_column(ForeignKey(</w:t>
      </w:r>
      <w:r w:rsidRPr="00DE1C2C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"authors.id"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), </w:t>
      </w:r>
      <w:r w:rsidRPr="00DE1C2C">
        <w:rPr>
          <w:rFonts w:ascii="Calibri" w:hAnsi="Calibri" w:cs="Calibri"/>
          <w:color w:val="660099"/>
          <w:sz w:val="20"/>
          <w:szCs w:val="20"/>
          <w:lang w:val="ru-BY" w:eastAsia="ru-BY" w:bidi="ar-SA"/>
        </w:rPr>
        <w:t>nullable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=</w:t>
      </w:r>
      <w:r w:rsidRPr="00DE1C2C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>True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)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genre_id: </w:t>
      </w:r>
      <w:r w:rsidRPr="00DE1C2C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 xml:space="preserve">Mapped[Optional[int]] 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= mapped_column(ForeignKey(</w:t>
      </w:r>
      <w:r w:rsidRPr="00DE1C2C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"genres.id"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), </w:t>
      </w:r>
      <w:r w:rsidRPr="00DE1C2C">
        <w:rPr>
          <w:rFonts w:ascii="Calibri" w:hAnsi="Calibri" w:cs="Calibri"/>
          <w:color w:val="660099"/>
          <w:sz w:val="20"/>
          <w:szCs w:val="20"/>
          <w:lang w:val="ru-BY" w:eastAsia="ru-BY" w:bidi="ar-SA"/>
        </w:rPr>
        <w:t>nullable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=</w:t>
      </w:r>
      <w:r w:rsidRPr="00DE1C2C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>True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)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author = relationship(</w:t>
      </w:r>
      <w:r w:rsidRPr="00DE1C2C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"Author"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, </w:t>
      </w:r>
      <w:r w:rsidRPr="00DE1C2C">
        <w:rPr>
          <w:rFonts w:ascii="Calibri" w:hAnsi="Calibri" w:cs="Calibri"/>
          <w:color w:val="660099"/>
          <w:sz w:val="20"/>
          <w:szCs w:val="20"/>
          <w:lang w:val="ru-BY" w:eastAsia="ru-BY" w:bidi="ar-SA"/>
        </w:rPr>
        <w:t>back_populates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=</w:t>
      </w:r>
      <w:r w:rsidRPr="00DE1C2C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"books"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)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genre = relationship(</w:t>
      </w:r>
      <w:r w:rsidRPr="00DE1C2C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"Genre"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, </w:t>
      </w:r>
      <w:r w:rsidRPr="00DE1C2C">
        <w:rPr>
          <w:rFonts w:ascii="Calibri" w:hAnsi="Calibri" w:cs="Calibri"/>
          <w:color w:val="660099"/>
          <w:sz w:val="20"/>
          <w:szCs w:val="20"/>
          <w:lang w:val="ru-BY" w:eastAsia="ru-BY" w:bidi="ar-SA"/>
        </w:rPr>
        <w:t>back_populates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=</w:t>
      </w:r>
      <w:r w:rsidRPr="00DE1C2C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"books"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)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extra_data: </w:t>
      </w:r>
      <w:r w:rsidRPr="00DE1C2C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 xml:space="preserve">Mapped[Optional[dict]] 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= mapped_column(JSON, </w:t>
      </w:r>
      <w:r w:rsidRPr="00DE1C2C">
        <w:rPr>
          <w:rFonts w:ascii="Calibri" w:hAnsi="Calibri" w:cs="Calibri"/>
          <w:color w:val="660099"/>
          <w:sz w:val="20"/>
          <w:szCs w:val="20"/>
          <w:lang w:val="ru-BY" w:eastAsia="ru-BY" w:bidi="ar-SA"/>
        </w:rPr>
        <w:t>nullable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=</w:t>
      </w:r>
      <w:r w:rsidRPr="00DE1C2C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>True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)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code: </w:t>
      </w:r>
      <w:r w:rsidRPr="00DE1C2C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 xml:space="preserve">Mapped[str] 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= mapped_column(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String(</w:t>
      </w:r>
      <w:r w:rsidRPr="00DE1C2C">
        <w:rPr>
          <w:rFonts w:ascii="Calibri" w:hAnsi="Calibri" w:cs="Calibri"/>
          <w:color w:val="1750EB"/>
          <w:sz w:val="20"/>
          <w:szCs w:val="20"/>
          <w:lang w:val="ru-BY" w:eastAsia="ru-BY" w:bidi="ar-SA"/>
        </w:rPr>
        <w:t>250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),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Computed(cast(id, String) + </w:t>
      </w:r>
      <w:r w:rsidRPr="00DE1C2C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 xml:space="preserve">"-" 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+ title)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)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fans = relationship(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</w:t>
      </w:r>
      <w:r w:rsidRPr="00DE1C2C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"User"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,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</w:t>
      </w:r>
      <w:r w:rsidRPr="00DE1C2C">
        <w:rPr>
          <w:rFonts w:ascii="Calibri" w:hAnsi="Calibri" w:cs="Calibri"/>
          <w:color w:val="660099"/>
          <w:sz w:val="20"/>
          <w:szCs w:val="20"/>
          <w:lang w:val="ru-BY" w:eastAsia="ru-BY" w:bidi="ar-SA"/>
        </w:rPr>
        <w:t>secondary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=</w:t>
      </w:r>
      <w:r w:rsidRPr="00DE1C2C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"favorite_books"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,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</w:t>
      </w:r>
      <w:r w:rsidRPr="00DE1C2C">
        <w:rPr>
          <w:rFonts w:ascii="Calibri" w:hAnsi="Calibri" w:cs="Calibri"/>
          <w:color w:val="660099"/>
          <w:sz w:val="20"/>
          <w:szCs w:val="20"/>
          <w:lang w:val="ru-BY" w:eastAsia="ru-BY" w:bidi="ar-SA"/>
        </w:rPr>
        <w:t>back_populates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=</w:t>
      </w:r>
      <w:r w:rsidRPr="00DE1C2C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"favorites"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,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)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</w:t>
      </w:r>
      <w:r w:rsidRPr="00DE1C2C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def </w:t>
      </w:r>
      <w:r w:rsidRPr="00DE1C2C">
        <w:rPr>
          <w:rFonts w:ascii="Calibri" w:hAnsi="Calibri" w:cs="Calibri"/>
          <w:color w:val="00627A"/>
          <w:sz w:val="20"/>
          <w:szCs w:val="20"/>
          <w:lang w:val="ru-BY" w:eastAsia="ru-BY" w:bidi="ar-SA"/>
        </w:rPr>
        <w:t>to_dict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(</w:t>
      </w:r>
      <w:r w:rsidRPr="00DE1C2C">
        <w:rPr>
          <w:rFonts w:ascii="Calibri" w:hAnsi="Calibri" w:cs="Calibri"/>
          <w:color w:val="94558D"/>
          <w:sz w:val="20"/>
          <w:szCs w:val="20"/>
          <w:lang w:val="ru-BY" w:eastAsia="ru-BY" w:bidi="ar-SA"/>
        </w:rPr>
        <w:t>self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):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</w:t>
      </w:r>
      <w:r w:rsidRPr="00DE1C2C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return 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{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    </w:t>
      </w:r>
      <w:r w:rsidRPr="00DE1C2C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"id"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: </w:t>
      </w:r>
      <w:r w:rsidRPr="00DE1C2C">
        <w:rPr>
          <w:rFonts w:ascii="Calibri" w:hAnsi="Calibri" w:cs="Calibri"/>
          <w:color w:val="94558D"/>
          <w:sz w:val="20"/>
          <w:szCs w:val="20"/>
          <w:lang w:val="ru-BY" w:eastAsia="ru-BY" w:bidi="ar-SA"/>
        </w:rPr>
        <w:t>self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.id,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    </w:t>
      </w:r>
      <w:r w:rsidRPr="00DE1C2C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"title"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: </w:t>
      </w:r>
      <w:r w:rsidRPr="00DE1C2C">
        <w:rPr>
          <w:rFonts w:ascii="Calibri" w:hAnsi="Calibri" w:cs="Calibri"/>
          <w:color w:val="94558D"/>
          <w:sz w:val="20"/>
          <w:szCs w:val="20"/>
          <w:lang w:val="ru-BY" w:eastAsia="ru-BY" w:bidi="ar-SA"/>
        </w:rPr>
        <w:t>self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.title,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    </w:t>
      </w:r>
      <w:r w:rsidRPr="00DE1C2C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"description"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: </w:t>
      </w:r>
      <w:r w:rsidRPr="00DE1C2C">
        <w:rPr>
          <w:rFonts w:ascii="Calibri" w:hAnsi="Calibri" w:cs="Calibri"/>
          <w:color w:val="94558D"/>
          <w:sz w:val="20"/>
          <w:szCs w:val="20"/>
          <w:lang w:val="ru-BY" w:eastAsia="ru-BY" w:bidi="ar-SA"/>
        </w:rPr>
        <w:t>self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.description,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    </w:t>
      </w:r>
      <w:r w:rsidRPr="00DE1C2C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"author_id"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: </w:t>
      </w:r>
      <w:r w:rsidRPr="00DE1C2C">
        <w:rPr>
          <w:rFonts w:ascii="Calibri" w:hAnsi="Calibri" w:cs="Calibri"/>
          <w:color w:val="94558D"/>
          <w:sz w:val="20"/>
          <w:szCs w:val="20"/>
          <w:lang w:val="ru-BY" w:eastAsia="ru-BY" w:bidi="ar-SA"/>
        </w:rPr>
        <w:t>self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.author_id,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    </w:t>
      </w:r>
      <w:r w:rsidRPr="00DE1C2C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"genre_id"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: </w:t>
      </w:r>
      <w:r w:rsidRPr="00DE1C2C">
        <w:rPr>
          <w:rFonts w:ascii="Calibri" w:hAnsi="Calibri" w:cs="Calibri"/>
          <w:color w:val="94558D"/>
          <w:sz w:val="20"/>
          <w:szCs w:val="20"/>
          <w:lang w:val="ru-BY" w:eastAsia="ru-BY" w:bidi="ar-SA"/>
        </w:rPr>
        <w:t>self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.genre_id,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    </w:t>
      </w:r>
      <w:r w:rsidRPr="00DE1C2C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"author"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: </w:t>
      </w:r>
      <w:r w:rsidRPr="00DE1C2C">
        <w:rPr>
          <w:rFonts w:ascii="Calibri" w:hAnsi="Calibri" w:cs="Calibri"/>
          <w:color w:val="94558D"/>
          <w:sz w:val="20"/>
          <w:szCs w:val="20"/>
          <w:lang w:val="ru-BY" w:eastAsia="ru-BY" w:bidi="ar-SA"/>
        </w:rPr>
        <w:t>self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.author.name </w:t>
      </w:r>
      <w:r w:rsidRPr="00DE1C2C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if </w:t>
      </w:r>
      <w:r w:rsidRPr="00DE1C2C">
        <w:rPr>
          <w:rFonts w:ascii="Calibri" w:hAnsi="Calibri" w:cs="Calibri"/>
          <w:color w:val="94558D"/>
          <w:sz w:val="20"/>
          <w:szCs w:val="20"/>
          <w:lang w:val="ru-BY" w:eastAsia="ru-BY" w:bidi="ar-SA"/>
        </w:rPr>
        <w:t>self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.author </w:t>
      </w:r>
      <w:r w:rsidRPr="00DE1C2C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else </w:t>
      </w:r>
      <w:r w:rsidRPr="00DE1C2C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"Нет автора"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,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    </w:t>
      </w:r>
      <w:r w:rsidRPr="00DE1C2C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"genre"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: </w:t>
      </w:r>
      <w:r w:rsidRPr="00DE1C2C">
        <w:rPr>
          <w:rFonts w:ascii="Calibri" w:hAnsi="Calibri" w:cs="Calibri"/>
          <w:color w:val="94558D"/>
          <w:sz w:val="20"/>
          <w:szCs w:val="20"/>
          <w:lang w:val="ru-BY" w:eastAsia="ru-BY" w:bidi="ar-SA"/>
        </w:rPr>
        <w:t>self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.genre.name </w:t>
      </w:r>
      <w:r w:rsidRPr="00DE1C2C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if </w:t>
      </w:r>
      <w:r w:rsidRPr="00DE1C2C">
        <w:rPr>
          <w:rFonts w:ascii="Calibri" w:hAnsi="Calibri" w:cs="Calibri"/>
          <w:color w:val="94558D"/>
          <w:sz w:val="20"/>
          <w:szCs w:val="20"/>
          <w:lang w:val="ru-BY" w:eastAsia="ru-BY" w:bidi="ar-SA"/>
        </w:rPr>
        <w:t>self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.genre </w:t>
      </w:r>
      <w:r w:rsidRPr="00DE1C2C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else </w:t>
      </w:r>
      <w:r w:rsidRPr="00DE1C2C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"Нет жанра"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,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    </w:t>
      </w:r>
      <w:r w:rsidRPr="00DE1C2C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"extra_data"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: </w:t>
      </w:r>
      <w:r w:rsidRPr="00DE1C2C">
        <w:rPr>
          <w:rFonts w:ascii="Calibri" w:hAnsi="Calibri" w:cs="Calibri"/>
          <w:color w:val="94558D"/>
          <w:sz w:val="20"/>
          <w:szCs w:val="20"/>
          <w:lang w:val="ru-BY" w:eastAsia="ru-BY" w:bidi="ar-SA"/>
        </w:rPr>
        <w:t>self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.extra_data </w:t>
      </w:r>
      <w:r w:rsidRPr="00DE1C2C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or 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{},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    </w:t>
      </w:r>
      <w:r w:rsidRPr="00DE1C2C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"code"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: </w:t>
      </w:r>
      <w:r w:rsidRPr="00DE1C2C">
        <w:rPr>
          <w:rFonts w:ascii="Calibri" w:hAnsi="Calibri" w:cs="Calibri"/>
          <w:color w:val="94558D"/>
          <w:sz w:val="20"/>
          <w:szCs w:val="20"/>
          <w:lang w:val="ru-BY" w:eastAsia="ru-BY" w:bidi="ar-SA"/>
        </w:rPr>
        <w:t>self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.code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}</w:t>
      </w:r>
    </w:p>
    <w:p w14:paraId="18317621" w14:textId="54378243" w:rsidR="00DE1C2C" w:rsidRDefault="00DE1C2C" w:rsidP="00DE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libri" w:hAnsi="Calibri" w:cs="Calibri"/>
          <w:color w:val="080808"/>
          <w:sz w:val="20"/>
          <w:szCs w:val="20"/>
          <w:lang w:val="ru-BY" w:eastAsia="ru-BY" w:bidi="ar-SA"/>
        </w:rPr>
      </w:pPr>
    </w:p>
    <w:p w14:paraId="39A57F29" w14:textId="77777777" w:rsidR="00DE1C2C" w:rsidRPr="00DE1C2C" w:rsidRDefault="00DE1C2C" w:rsidP="00DE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libri" w:hAnsi="Calibri" w:cs="Calibri"/>
          <w:color w:val="080808"/>
          <w:sz w:val="20"/>
          <w:szCs w:val="20"/>
          <w:lang w:val="ru-BY" w:eastAsia="ru-BY" w:bidi="ar-SA"/>
        </w:rPr>
      </w:pPr>
      <w:r w:rsidRPr="00DE1C2C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from 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sqlalchemy </w:t>
      </w:r>
      <w:r w:rsidRPr="00DE1C2C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import 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String, Table, Column, ForeignKey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</w:r>
      <w:r w:rsidRPr="00DE1C2C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from 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sqlalchemy.orm </w:t>
      </w:r>
      <w:r w:rsidRPr="00DE1C2C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import 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Mapped, mapped_column, relationship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</w:r>
      <w:r w:rsidRPr="00DE1C2C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from 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database </w:t>
      </w:r>
      <w:r w:rsidRPr="00DE1C2C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import 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Base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>favorite_books = Table(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</w:t>
      </w:r>
      <w:r w:rsidRPr="00DE1C2C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"favorite_books"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,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Base.metadata,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lastRenderedPageBreak/>
        <w:t xml:space="preserve">    Column(</w:t>
      </w:r>
      <w:r w:rsidRPr="00DE1C2C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"user_id"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, ForeignKey(</w:t>
      </w:r>
      <w:r w:rsidRPr="00DE1C2C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"users.id"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), </w:t>
      </w:r>
      <w:r w:rsidRPr="00DE1C2C">
        <w:rPr>
          <w:rFonts w:ascii="Calibri" w:hAnsi="Calibri" w:cs="Calibri"/>
          <w:color w:val="660099"/>
          <w:sz w:val="20"/>
          <w:szCs w:val="20"/>
          <w:lang w:val="ru-BY" w:eastAsia="ru-BY" w:bidi="ar-SA"/>
        </w:rPr>
        <w:t>primary_key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=</w:t>
      </w:r>
      <w:r w:rsidRPr="00DE1C2C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>True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),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Column(</w:t>
      </w:r>
      <w:r w:rsidRPr="00DE1C2C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"book_id"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, ForeignKey(</w:t>
      </w:r>
      <w:r w:rsidRPr="00DE1C2C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"books.id"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), </w:t>
      </w:r>
      <w:r w:rsidRPr="00DE1C2C">
        <w:rPr>
          <w:rFonts w:ascii="Calibri" w:hAnsi="Calibri" w:cs="Calibri"/>
          <w:color w:val="660099"/>
          <w:sz w:val="20"/>
          <w:szCs w:val="20"/>
          <w:lang w:val="ru-BY" w:eastAsia="ru-BY" w:bidi="ar-SA"/>
        </w:rPr>
        <w:t>primary_key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=</w:t>
      </w:r>
      <w:r w:rsidRPr="00DE1C2C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>True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),</w:t>
      </w:r>
      <w:r w:rsidRPr="00DE1C2C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>)</w:t>
      </w:r>
    </w:p>
    <w:p w14:paraId="708D255F" w14:textId="77777777" w:rsidR="00DE1C2C" w:rsidRPr="00DE1C2C" w:rsidRDefault="00DE1C2C" w:rsidP="00DE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libri" w:hAnsi="Calibri" w:cs="Calibri"/>
          <w:color w:val="080808"/>
          <w:sz w:val="20"/>
          <w:szCs w:val="20"/>
          <w:lang w:val="ru-BY" w:eastAsia="ru-BY" w:bidi="ar-SA"/>
        </w:rPr>
      </w:pPr>
    </w:p>
    <w:p w14:paraId="7D4D6C90" w14:textId="1919650F" w:rsidR="00AC1F31" w:rsidRPr="003A4AB9" w:rsidRDefault="00C129E6" w:rsidP="00851EED">
      <w:pPr>
        <w:pStyle w:val="2"/>
        <w:rPr>
          <w:i w:val="0"/>
          <w:iCs w:val="0"/>
          <w:lang w:val="ru-RU"/>
        </w:rPr>
      </w:pPr>
      <w:r w:rsidRPr="00726DA5">
        <w:rPr>
          <w:i w:val="0"/>
          <w:iCs w:val="0"/>
          <w:lang w:val="ru-RU"/>
        </w:rPr>
        <w:t>Вывод</w:t>
      </w:r>
      <w:r w:rsidRPr="003A4AB9">
        <w:rPr>
          <w:i w:val="0"/>
          <w:iCs w:val="0"/>
          <w:lang w:val="ru-RU"/>
        </w:rPr>
        <w:t>:</w:t>
      </w:r>
    </w:p>
    <w:p w14:paraId="1882A040" w14:textId="7911A6B5" w:rsidR="005F370A" w:rsidRDefault="005F370A" w:rsidP="005F370A">
      <w:pPr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П</w:t>
      </w:r>
      <w:r w:rsidRPr="005F370A">
        <w:rPr>
          <w:color w:val="000000"/>
          <w:sz w:val="28"/>
          <w:szCs w:val="28"/>
          <w:lang w:val="ru-RU"/>
        </w:rPr>
        <w:t>олучи</w:t>
      </w:r>
      <w:r>
        <w:rPr>
          <w:color w:val="000000"/>
          <w:sz w:val="28"/>
          <w:szCs w:val="28"/>
          <w:lang w:val="ru-RU"/>
        </w:rPr>
        <w:t>ли</w:t>
      </w:r>
      <w:r w:rsidRPr="005F370A">
        <w:rPr>
          <w:color w:val="000000"/>
          <w:sz w:val="28"/>
          <w:szCs w:val="28"/>
          <w:lang w:val="ru-RU"/>
        </w:rPr>
        <w:t xml:space="preserve"> практические навыки создания табличных отчетов и текстовых документов на основе базы данных.</w:t>
      </w:r>
    </w:p>
    <w:p w14:paraId="76088BB8" w14:textId="3BF7479A" w:rsidR="00123183" w:rsidRPr="00123183" w:rsidRDefault="00123183" w:rsidP="005F370A">
      <w:pPr>
        <w:rPr>
          <w:sz w:val="28"/>
          <w:szCs w:val="28"/>
          <w:lang w:val="ru-RU"/>
        </w:rPr>
      </w:pPr>
    </w:p>
    <w:sectPr w:rsidR="00123183" w:rsidRPr="00123183" w:rsidSect="00FE5357">
      <w:headerReference w:type="first" r:id="rId11"/>
      <w:footerReference w:type="first" r:id="rId12"/>
      <w:pgSz w:w="11906" w:h="16838" w:code="9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451F7E" w14:textId="77777777" w:rsidR="00D57E18" w:rsidRDefault="00D57E18">
      <w:r>
        <w:separator/>
      </w:r>
    </w:p>
  </w:endnote>
  <w:endnote w:type="continuationSeparator" w:id="0">
    <w:p w14:paraId="0425AF44" w14:textId="77777777" w:rsidR="00D57E18" w:rsidRDefault="00D57E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0CF53" w14:textId="77777777" w:rsidR="006A7A76" w:rsidRDefault="006A7A76" w:rsidP="00FE5357">
    <w:pPr>
      <w:pStyle w:val="a7"/>
      <w:ind w:firstLine="0"/>
      <w:jc w:val="center"/>
    </w:pP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 w:rsidR="00A421BF">
      <w:rPr>
        <w:rStyle w:val="a8"/>
        <w:noProof/>
      </w:rPr>
      <w:t>4</w:t>
    </w:r>
    <w:r>
      <w:rPr>
        <w:rStyle w:val="a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8C79C" w14:textId="77777777" w:rsidR="006A7A76" w:rsidRDefault="006A7A76" w:rsidP="00FE5357">
    <w:pPr>
      <w:pStyle w:val="a7"/>
      <w:ind w:firstLine="0"/>
      <w:jc w:val="center"/>
    </w:pP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 w:rsidR="00DF0430">
      <w:rPr>
        <w:rStyle w:val="a8"/>
        <w:noProof/>
      </w:rPr>
      <w:t>2</w:t>
    </w:r>
    <w:r>
      <w:rPr>
        <w:rStyle w:val="a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61065" w14:textId="77777777" w:rsidR="00D57E18" w:rsidRDefault="00D57E18">
      <w:r>
        <w:separator/>
      </w:r>
    </w:p>
  </w:footnote>
  <w:footnote w:type="continuationSeparator" w:id="0">
    <w:p w14:paraId="29EAE027" w14:textId="77777777" w:rsidR="00D57E18" w:rsidRDefault="00D57E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7F36D" w14:textId="7A92B066" w:rsidR="006A7A76" w:rsidRPr="00FE5357" w:rsidRDefault="006A7A76" w:rsidP="00FE5357">
    <w:pPr>
      <w:pStyle w:val="a5"/>
      <w:ind w:firstLine="0"/>
      <w:jc w:val="center"/>
      <w:rPr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FE59C" w14:textId="2827CE79" w:rsidR="006A7A76" w:rsidRPr="00FE5357" w:rsidRDefault="006A7A76" w:rsidP="00FE5357">
    <w:pPr>
      <w:pStyle w:val="a5"/>
      <w:ind w:firstLine="0"/>
      <w:jc w:val="center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F542A"/>
    <w:multiLevelType w:val="multilevel"/>
    <w:tmpl w:val="14E0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466C9"/>
    <w:multiLevelType w:val="multilevel"/>
    <w:tmpl w:val="E74E3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117F2D"/>
    <w:multiLevelType w:val="hybridMultilevel"/>
    <w:tmpl w:val="4D2C2A5C"/>
    <w:lvl w:ilvl="0" w:tplc="708ACD38">
      <w:start w:val="1"/>
      <w:numFmt w:val="decimal"/>
      <w:lvlText w:val="%1."/>
      <w:lvlJc w:val="left"/>
      <w:pPr>
        <w:ind w:left="900" w:hanging="360"/>
      </w:pPr>
      <w:rPr>
        <w:rFonts w:ascii="Times New Roman" w:eastAsia="Times New Roman" w:hAnsi="Times New Roman" w:cs="Times New Roman"/>
        <w:b w:val="0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A25C4"/>
    <w:multiLevelType w:val="multilevel"/>
    <w:tmpl w:val="32FA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023E4"/>
    <w:multiLevelType w:val="hybridMultilevel"/>
    <w:tmpl w:val="1C847A9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AC72E81"/>
    <w:multiLevelType w:val="multilevel"/>
    <w:tmpl w:val="B3068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0B1853"/>
    <w:multiLevelType w:val="multilevel"/>
    <w:tmpl w:val="BD8A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032D8"/>
    <w:multiLevelType w:val="hybridMultilevel"/>
    <w:tmpl w:val="51D009F2"/>
    <w:lvl w:ilvl="0" w:tplc="CB2878E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A51E32"/>
    <w:multiLevelType w:val="multilevel"/>
    <w:tmpl w:val="4E94EA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C61D84"/>
    <w:multiLevelType w:val="multilevel"/>
    <w:tmpl w:val="1ACA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8002D"/>
    <w:multiLevelType w:val="multilevel"/>
    <w:tmpl w:val="B45C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2234F"/>
    <w:multiLevelType w:val="multilevel"/>
    <w:tmpl w:val="7D68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21148"/>
    <w:multiLevelType w:val="multilevel"/>
    <w:tmpl w:val="62D0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618DF"/>
    <w:multiLevelType w:val="hybridMultilevel"/>
    <w:tmpl w:val="AB6CBF5C"/>
    <w:lvl w:ilvl="0" w:tplc="4800B170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BA82375"/>
    <w:multiLevelType w:val="hybridMultilevel"/>
    <w:tmpl w:val="CCA6AB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B60E20"/>
    <w:multiLevelType w:val="multilevel"/>
    <w:tmpl w:val="4AE0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0F5D15"/>
    <w:multiLevelType w:val="multilevel"/>
    <w:tmpl w:val="6DAC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3E6BB8"/>
    <w:multiLevelType w:val="multilevel"/>
    <w:tmpl w:val="9806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23322B"/>
    <w:multiLevelType w:val="multilevel"/>
    <w:tmpl w:val="8DD6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4922F2"/>
    <w:multiLevelType w:val="hybridMultilevel"/>
    <w:tmpl w:val="AE047C94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1A24279"/>
    <w:multiLevelType w:val="multilevel"/>
    <w:tmpl w:val="D22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742972"/>
    <w:multiLevelType w:val="multilevel"/>
    <w:tmpl w:val="85D4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5E35B8"/>
    <w:multiLevelType w:val="multilevel"/>
    <w:tmpl w:val="24845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F3740F"/>
    <w:multiLevelType w:val="multilevel"/>
    <w:tmpl w:val="4454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7B1FB0"/>
    <w:multiLevelType w:val="multilevel"/>
    <w:tmpl w:val="A66A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FB426B"/>
    <w:multiLevelType w:val="multilevel"/>
    <w:tmpl w:val="879A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0B3769"/>
    <w:multiLevelType w:val="multilevel"/>
    <w:tmpl w:val="F892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59631B"/>
    <w:multiLevelType w:val="multilevel"/>
    <w:tmpl w:val="BB90F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3618A6"/>
    <w:multiLevelType w:val="hybridMultilevel"/>
    <w:tmpl w:val="0B0E97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A36DEC"/>
    <w:multiLevelType w:val="multilevel"/>
    <w:tmpl w:val="B09CE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837593"/>
    <w:multiLevelType w:val="hybridMultilevel"/>
    <w:tmpl w:val="F0906F20"/>
    <w:lvl w:ilvl="0" w:tplc="FB8A6848">
      <w:start w:val="1"/>
      <w:numFmt w:val="decimal"/>
      <w:lvlText w:val="%1."/>
      <w:lvlJc w:val="left"/>
      <w:pPr>
        <w:tabs>
          <w:tab w:val="num" w:pos="885"/>
        </w:tabs>
        <w:ind w:left="8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05"/>
        </w:tabs>
        <w:ind w:left="160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25"/>
        </w:tabs>
        <w:ind w:left="232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45"/>
        </w:tabs>
        <w:ind w:left="304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65"/>
        </w:tabs>
        <w:ind w:left="376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85"/>
        </w:tabs>
        <w:ind w:left="448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05"/>
        </w:tabs>
        <w:ind w:left="520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25"/>
        </w:tabs>
        <w:ind w:left="592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45"/>
        </w:tabs>
        <w:ind w:left="6645" w:hanging="180"/>
      </w:pPr>
    </w:lvl>
  </w:abstractNum>
  <w:abstractNum w:abstractNumId="31" w15:restartNumberingAfterBreak="0">
    <w:nsid w:val="79CA1366"/>
    <w:multiLevelType w:val="multilevel"/>
    <w:tmpl w:val="ED7AF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4B2ACA"/>
    <w:multiLevelType w:val="multilevel"/>
    <w:tmpl w:val="9940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835F09"/>
    <w:multiLevelType w:val="hybridMultilevel"/>
    <w:tmpl w:val="422CE970"/>
    <w:lvl w:ilvl="0" w:tplc="2FB462A0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9939E5"/>
    <w:multiLevelType w:val="multilevel"/>
    <w:tmpl w:val="99F2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DE5BBE"/>
    <w:multiLevelType w:val="multilevel"/>
    <w:tmpl w:val="B6882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861CE2"/>
    <w:multiLevelType w:val="multilevel"/>
    <w:tmpl w:val="9D02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9"/>
  </w:num>
  <w:num w:numId="3">
    <w:abstractNumId w:val="8"/>
    <w:lvlOverride w:ilvl="0">
      <w:lvl w:ilvl="0">
        <w:numFmt w:val="decimal"/>
        <w:lvlText w:val="%1."/>
        <w:lvlJc w:val="left"/>
      </w:lvl>
    </w:lvlOverride>
  </w:num>
  <w:num w:numId="4">
    <w:abstractNumId w:val="8"/>
    <w:lvlOverride w:ilvl="0">
      <w:lvl w:ilvl="0">
        <w:numFmt w:val="decimal"/>
        <w:lvlText w:val="%1."/>
        <w:lvlJc w:val="left"/>
      </w:lvl>
    </w:lvlOverride>
  </w:num>
  <w:num w:numId="5">
    <w:abstractNumId w:val="10"/>
  </w:num>
  <w:num w:numId="6">
    <w:abstractNumId w:val="23"/>
  </w:num>
  <w:num w:numId="7">
    <w:abstractNumId w:val="26"/>
  </w:num>
  <w:num w:numId="8">
    <w:abstractNumId w:val="12"/>
  </w:num>
  <w:num w:numId="9">
    <w:abstractNumId w:val="25"/>
  </w:num>
  <w:num w:numId="10">
    <w:abstractNumId w:val="9"/>
  </w:num>
  <w:num w:numId="11">
    <w:abstractNumId w:val="20"/>
  </w:num>
  <w:num w:numId="12">
    <w:abstractNumId w:val="15"/>
  </w:num>
  <w:num w:numId="13">
    <w:abstractNumId w:val="3"/>
  </w:num>
  <w:num w:numId="14">
    <w:abstractNumId w:val="0"/>
  </w:num>
  <w:num w:numId="15">
    <w:abstractNumId w:val="30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8"/>
  </w:num>
  <w:num w:numId="18">
    <w:abstractNumId w:val="7"/>
  </w:num>
  <w:num w:numId="19">
    <w:abstractNumId w:val="1"/>
  </w:num>
  <w:num w:numId="20">
    <w:abstractNumId w:val="16"/>
  </w:num>
  <w:num w:numId="21">
    <w:abstractNumId w:val="33"/>
  </w:num>
  <w:num w:numId="22">
    <w:abstractNumId w:val="19"/>
  </w:num>
  <w:num w:numId="23">
    <w:abstractNumId w:val="21"/>
  </w:num>
  <w:num w:numId="24">
    <w:abstractNumId w:val="14"/>
  </w:num>
  <w:num w:numId="25">
    <w:abstractNumId w:val="5"/>
  </w:num>
  <w:num w:numId="26">
    <w:abstractNumId w:val="17"/>
  </w:num>
  <w:num w:numId="27">
    <w:abstractNumId w:val="32"/>
  </w:num>
  <w:num w:numId="28">
    <w:abstractNumId w:val="27"/>
  </w:num>
  <w:num w:numId="29">
    <w:abstractNumId w:val="4"/>
  </w:num>
  <w:num w:numId="30">
    <w:abstractNumId w:val="6"/>
  </w:num>
  <w:num w:numId="31">
    <w:abstractNumId w:val="11"/>
  </w:num>
  <w:num w:numId="32">
    <w:abstractNumId w:val="35"/>
  </w:num>
  <w:num w:numId="33">
    <w:abstractNumId w:val="36"/>
  </w:num>
  <w:num w:numId="34">
    <w:abstractNumId w:val="18"/>
  </w:num>
  <w:num w:numId="35">
    <w:abstractNumId w:val="24"/>
  </w:num>
  <w:num w:numId="36">
    <w:abstractNumId w:val="34"/>
  </w:num>
  <w:num w:numId="37">
    <w:abstractNumId w:val="31"/>
  </w:num>
  <w:num w:numId="38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603"/>
    <w:rsid w:val="000041C5"/>
    <w:rsid w:val="00011C4B"/>
    <w:rsid w:val="000120B5"/>
    <w:rsid w:val="00021499"/>
    <w:rsid w:val="00025C6E"/>
    <w:rsid w:val="00034C75"/>
    <w:rsid w:val="0004302C"/>
    <w:rsid w:val="00095215"/>
    <w:rsid w:val="000A6812"/>
    <w:rsid w:val="000D1704"/>
    <w:rsid w:val="00116869"/>
    <w:rsid w:val="00117CDC"/>
    <w:rsid w:val="001223FB"/>
    <w:rsid w:val="00123183"/>
    <w:rsid w:val="00124574"/>
    <w:rsid w:val="00132D60"/>
    <w:rsid w:val="00135E09"/>
    <w:rsid w:val="0014374A"/>
    <w:rsid w:val="001437EA"/>
    <w:rsid w:val="001505F2"/>
    <w:rsid w:val="0015144C"/>
    <w:rsid w:val="00155DD1"/>
    <w:rsid w:val="001772EF"/>
    <w:rsid w:val="001E5106"/>
    <w:rsid w:val="00200BB8"/>
    <w:rsid w:val="00203009"/>
    <w:rsid w:val="002365EF"/>
    <w:rsid w:val="00266669"/>
    <w:rsid w:val="00267E87"/>
    <w:rsid w:val="002729AC"/>
    <w:rsid w:val="0028599B"/>
    <w:rsid w:val="0028749B"/>
    <w:rsid w:val="0029319F"/>
    <w:rsid w:val="002944B5"/>
    <w:rsid w:val="00297DEF"/>
    <w:rsid w:val="002C1C34"/>
    <w:rsid w:val="002C373B"/>
    <w:rsid w:val="002C7B63"/>
    <w:rsid w:val="00332D0F"/>
    <w:rsid w:val="00360027"/>
    <w:rsid w:val="003636EA"/>
    <w:rsid w:val="00366619"/>
    <w:rsid w:val="003A2881"/>
    <w:rsid w:val="003A4AB9"/>
    <w:rsid w:val="003B4637"/>
    <w:rsid w:val="003F5D8F"/>
    <w:rsid w:val="00405158"/>
    <w:rsid w:val="004076E3"/>
    <w:rsid w:val="00416BD0"/>
    <w:rsid w:val="004173F4"/>
    <w:rsid w:val="0042768F"/>
    <w:rsid w:val="00443605"/>
    <w:rsid w:val="00456A4A"/>
    <w:rsid w:val="004659B6"/>
    <w:rsid w:val="004C2E12"/>
    <w:rsid w:val="004C583F"/>
    <w:rsid w:val="004E7905"/>
    <w:rsid w:val="00510B24"/>
    <w:rsid w:val="005207C4"/>
    <w:rsid w:val="00523993"/>
    <w:rsid w:val="00531CAD"/>
    <w:rsid w:val="00532FF6"/>
    <w:rsid w:val="00564BC9"/>
    <w:rsid w:val="00565EBC"/>
    <w:rsid w:val="005672F3"/>
    <w:rsid w:val="00567E57"/>
    <w:rsid w:val="0057671B"/>
    <w:rsid w:val="005A3937"/>
    <w:rsid w:val="005A3D99"/>
    <w:rsid w:val="005B4342"/>
    <w:rsid w:val="005C1102"/>
    <w:rsid w:val="005C76A1"/>
    <w:rsid w:val="005D3412"/>
    <w:rsid w:val="005F1080"/>
    <w:rsid w:val="005F370A"/>
    <w:rsid w:val="006150CB"/>
    <w:rsid w:val="00651750"/>
    <w:rsid w:val="0065431C"/>
    <w:rsid w:val="00655D70"/>
    <w:rsid w:val="006967B8"/>
    <w:rsid w:val="006A09B5"/>
    <w:rsid w:val="006A756D"/>
    <w:rsid w:val="006A7A76"/>
    <w:rsid w:val="006C0A10"/>
    <w:rsid w:val="006C0C15"/>
    <w:rsid w:val="006C1200"/>
    <w:rsid w:val="006C15FA"/>
    <w:rsid w:val="006D7124"/>
    <w:rsid w:val="006E7D5C"/>
    <w:rsid w:val="006F3EF2"/>
    <w:rsid w:val="006F576B"/>
    <w:rsid w:val="00726DA5"/>
    <w:rsid w:val="007364B7"/>
    <w:rsid w:val="007417D9"/>
    <w:rsid w:val="007603A6"/>
    <w:rsid w:val="00765A94"/>
    <w:rsid w:val="00765B86"/>
    <w:rsid w:val="00776A5A"/>
    <w:rsid w:val="007775F9"/>
    <w:rsid w:val="007817C8"/>
    <w:rsid w:val="0078571D"/>
    <w:rsid w:val="00797A26"/>
    <w:rsid w:val="007A238E"/>
    <w:rsid w:val="007A397A"/>
    <w:rsid w:val="007E1175"/>
    <w:rsid w:val="008034FD"/>
    <w:rsid w:val="0082751A"/>
    <w:rsid w:val="008338EE"/>
    <w:rsid w:val="00840378"/>
    <w:rsid w:val="00843213"/>
    <w:rsid w:val="00851B7B"/>
    <w:rsid w:val="00851EED"/>
    <w:rsid w:val="00883CA6"/>
    <w:rsid w:val="00884852"/>
    <w:rsid w:val="008B20A6"/>
    <w:rsid w:val="008B529D"/>
    <w:rsid w:val="008C0603"/>
    <w:rsid w:val="008C2CDF"/>
    <w:rsid w:val="008C43A4"/>
    <w:rsid w:val="008E6F66"/>
    <w:rsid w:val="00904781"/>
    <w:rsid w:val="0091249C"/>
    <w:rsid w:val="00912FC5"/>
    <w:rsid w:val="00913B4A"/>
    <w:rsid w:val="009312DB"/>
    <w:rsid w:val="00952EFD"/>
    <w:rsid w:val="00960863"/>
    <w:rsid w:val="0096794B"/>
    <w:rsid w:val="009A723F"/>
    <w:rsid w:val="009C62CB"/>
    <w:rsid w:val="009D1BC1"/>
    <w:rsid w:val="00A018CB"/>
    <w:rsid w:val="00A421BF"/>
    <w:rsid w:val="00A51175"/>
    <w:rsid w:val="00A7044D"/>
    <w:rsid w:val="00A92056"/>
    <w:rsid w:val="00A92ECD"/>
    <w:rsid w:val="00AA3D3E"/>
    <w:rsid w:val="00AB07BD"/>
    <w:rsid w:val="00AC1F31"/>
    <w:rsid w:val="00AC2DCE"/>
    <w:rsid w:val="00AD7FFE"/>
    <w:rsid w:val="00B11039"/>
    <w:rsid w:val="00B12AB8"/>
    <w:rsid w:val="00B135B5"/>
    <w:rsid w:val="00B25157"/>
    <w:rsid w:val="00B516DC"/>
    <w:rsid w:val="00B5471B"/>
    <w:rsid w:val="00B60B49"/>
    <w:rsid w:val="00B83637"/>
    <w:rsid w:val="00B932F6"/>
    <w:rsid w:val="00C129E6"/>
    <w:rsid w:val="00C15ECF"/>
    <w:rsid w:val="00C33387"/>
    <w:rsid w:val="00C34F17"/>
    <w:rsid w:val="00CA3262"/>
    <w:rsid w:val="00CB3F70"/>
    <w:rsid w:val="00CB582E"/>
    <w:rsid w:val="00CC0B85"/>
    <w:rsid w:val="00CE34DA"/>
    <w:rsid w:val="00D01083"/>
    <w:rsid w:val="00D1096B"/>
    <w:rsid w:val="00D11545"/>
    <w:rsid w:val="00D57E18"/>
    <w:rsid w:val="00D62A06"/>
    <w:rsid w:val="00D74588"/>
    <w:rsid w:val="00D77AB8"/>
    <w:rsid w:val="00D801C4"/>
    <w:rsid w:val="00DA6F22"/>
    <w:rsid w:val="00DB34D4"/>
    <w:rsid w:val="00DC44C1"/>
    <w:rsid w:val="00DC77A6"/>
    <w:rsid w:val="00DE1C2C"/>
    <w:rsid w:val="00DE25ED"/>
    <w:rsid w:val="00DE7176"/>
    <w:rsid w:val="00DF0430"/>
    <w:rsid w:val="00E03288"/>
    <w:rsid w:val="00E4311C"/>
    <w:rsid w:val="00E51C41"/>
    <w:rsid w:val="00E57B9C"/>
    <w:rsid w:val="00E73EE3"/>
    <w:rsid w:val="00E91CD4"/>
    <w:rsid w:val="00EA1A25"/>
    <w:rsid w:val="00EA20BB"/>
    <w:rsid w:val="00EB1861"/>
    <w:rsid w:val="00EB1F79"/>
    <w:rsid w:val="00EC46C6"/>
    <w:rsid w:val="00F0325D"/>
    <w:rsid w:val="00F404F3"/>
    <w:rsid w:val="00F76C98"/>
    <w:rsid w:val="00F91EA8"/>
    <w:rsid w:val="00FB06B5"/>
    <w:rsid w:val="00FC3526"/>
    <w:rsid w:val="00FD06BD"/>
    <w:rsid w:val="00FD2C22"/>
    <w:rsid w:val="00FE5357"/>
    <w:rsid w:val="00FE5A50"/>
    <w:rsid w:val="00FE7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1F212"/>
  <w15:docId w15:val="{52710867-194C-4FC8-8203-B41C32C48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370A"/>
    <w:pPr>
      <w:ind w:firstLine="709"/>
      <w:jc w:val="both"/>
    </w:pPr>
    <w:rPr>
      <w:rFonts w:ascii="Times New Roman" w:hAnsi="Times New Roman"/>
      <w:sz w:val="22"/>
      <w:szCs w:val="24"/>
      <w:lang w:val="en-US" w:eastAsia="en-US" w:bidi="en-US"/>
    </w:rPr>
  </w:style>
  <w:style w:type="paragraph" w:styleId="1">
    <w:name w:val="heading 1"/>
    <w:basedOn w:val="a"/>
    <w:next w:val="a"/>
    <w:uiPriority w:val="9"/>
    <w:qFormat/>
    <w:rsid w:val="008C2CD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8C2CDF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bidi="ar-SA"/>
    </w:rPr>
  </w:style>
  <w:style w:type="paragraph" w:styleId="3">
    <w:name w:val="heading 3"/>
    <w:basedOn w:val="a"/>
    <w:next w:val="a"/>
    <w:link w:val="30"/>
    <w:uiPriority w:val="9"/>
    <w:qFormat/>
    <w:rsid w:val="008C2CDF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bidi="ar-SA"/>
    </w:rPr>
  </w:style>
  <w:style w:type="paragraph" w:styleId="4">
    <w:name w:val="heading 4"/>
    <w:basedOn w:val="a"/>
    <w:next w:val="a"/>
    <w:uiPriority w:val="9"/>
    <w:qFormat/>
    <w:rsid w:val="008C2CD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uiPriority w:val="9"/>
    <w:qFormat/>
    <w:rsid w:val="008C2CD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uiPriority w:val="9"/>
    <w:qFormat/>
    <w:rsid w:val="008C2CDF"/>
    <w:pPr>
      <w:spacing w:before="240" w:after="60"/>
      <w:outlineLvl w:val="5"/>
    </w:pPr>
    <w:rPr>
      <w:b/>
      <w:bCs/>
      <w:szCs w:val="22"/>
    </w:rPr>
  </w:style>
  <w:style w:type="paragraph" w:styleId="7">
    <w:name w:val="heading 7"/>
    <w:basedOn w:val="a"/>
    <w:next w:val="a"/>
    <w:uiPriority w:val="9"/>
    <w:qFormat/>
    <w:rsid w:val="008C2CDF"/>
    <w:pPr>
      <w:spacing w:before="240" w:after="60"/>
      <w:outlineLvl w:val="6"/>
    </w:pPr>
  </w:style>
  <w:style w:type="paragraph" w:styleId="8">
    <w:name w:val="heading 8"/>
    <w:basedOn w:val="a"/>
    <w:next w:val="a"/>
    <w:uiPriority w:val="9"/>
    <w:qFormat/>
    <w:rsid w:val="008C2CDF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uiPriority w:val="9"/>
    <w:qFormat/>
    <w:rsid w:val="008C2CDF"/>
    <w:pPr>
      <w:spacing w:before="240" w:after="60"/>
      <w:outlineLvl w:val="8"/>
    </w:pPr>
    <w:rPr>
      <w:rFonts w:ascii="Cambria" w:hAnsi="Cambria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rsid w:val="008C2CDF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rsid w:val="008C2CDF"/>
    <w:rPr>
      <w:rFonts w:ascii="Cambria" w:eastAsia="Times New Roman" w:hAnsi="Cambria"/>
      <w:b/>
      <w:bCs/>
      <w:sz w:val="26"/>
      <w:szCs w:val="26"/>
    </w:rPr>
  </w:style>
  <w:style w:type="paragraph" w:customStyle="1" w:styleId="a3">
    <w:name w:val="Код"/>
    <w:basedOn w:val="a"/>
    <w:link w:val="a4"/>
    <w:qFormat/>
    <w:rsid w:val="008C2CDF"/>
    <w:pPr>
      <w:ind w:firstLine="0"/>
      <w:jc w:val="left"/>
    </w:pPr>
    <w:rPr>
      <w:rFonts w:ascii="Courier New" w:hAnsi="Courier New"/>
      <w:lang w:val="ru-RU"/>
    </w:rPr>
  </w:style>
  <w:style w:type="paragraph" w:styleId="a5">
    <w:name w:val="header"/>
    <w:basedOn w:val="a"/>
    <w:rsid w:val="00FE5357"/>
    <w:pPr>
      <w:tabs>
        <w:tab w:val="center" w:pos="4677"/>
        <w:tab w:val="right" w:pos="9355"/>
      </w:tabs>
    </w:pPr>
  </w:style>
  <w:style w:type="paragraph" w:styleId="a6">
    <w:name w:val="TOC Heading"/>
    <w:basedOn w:val="1"/>
    <w:next w:val="a"/>
    <w:uiPriority w:val="39"/>
    <w:qFormat/>
    <w:rsid w:val="008C2CDF"/>
    <w:pPr>
      <w:outlineLvl w:val="9"/>
    </w:pPr>
  </w:style>
  <w:style w:type="paragraph" w:styleId="a7">
    <w:name w:val="footer"/>
    <w:basedOn w:val="a"/>
    <w:rsid w:val="00FE5357"/>
    <w:pPr>
      <w:tabs>
        <w:tab w:val="center" w:pos="4677"/>
        <w:tab w:val="right" w:pos="9355"/>
      </w:tabs>
    </w:pPr>
  </w:style>
  <w:style w:type="character" w:styleId="a8">
    <w:name w:val="page number"/>
    <w:basedOn w:val="a0"/>
    <w:rsid w:val="00FE5357"/>
  </w:style>
  <w:style w:type="paragraph" w:customStyle="1" w:styleId="a9">
    <w:name w:val="Цель работы"/>
    <w:basedOn w:val="a"/>
    <w:rsid w:val="00B83637"/>
    <w:pPr>
      <w:autoSpaceDE w:val="0"/>
      <w:autoSpaceDN w:val="0"/>
      <w:adjustRightInd w:val="0"/>
    </w:pPr>
    <w:rPr>
      <w:b/>
      <w:sz w:val="24"/>
      <w:lang w:val="ru-RU"/>
    </w:rPr>
  </w:style>
  <w:style w:type="character" w:customStyle="1" w:styleId="a4">
    <w:name w:val="Код Знак"/>
    <w:link w:val="a3"/>
    <w:rsid w:val="009A723F"/>
    <w:rPr>
      <w:rFonts w:ascii="Courier New" w:hAnsi="Courier New"/>
      <w:sz w:val="22"/>
      <w:szCs w:val="24"/>
      <w:lang w:val="ru-RU" w:eastAsia="en-US" w:bidi="en-US"/>
    </w:rPr>
  </w:style>
  <w:style w:type="character" w:styleId="aa">
    <w:name w:val="Strong"/>
    <w:basedOn w:val="a0"/>
    <w:uiPriority w:val="22"/>
    <w:qFormat/>
    <w:rsid w:val="00DC77A6"/>
    <w:rPr>
      <w:b/>
      <w:bCs/>
    </w:rPr>
  </w:style>
  <w:style w:type="paragraph" w:styleId="ab">
    <w:name w:val="List Paragraph"/>
    <w:basedOn w:val="a"/>
    <w:uiPriority w:val="1"/>
    <w:qFormat/>
    <w:rsid w:val="00E73EE3"/>
    <w:pPr>
      <w:ind w:left="720"/>
      <w:contextualSpacing/>
    </w:pPr>
  </w:style>
  <w:style w:type="paragraph" w:customStyle="1" w:styleId="forkyrsach">
    <w:name w:val="for_kyrsach"/>
    <w:basedOn w:val="a"/>
    <w:rsid w:val="00E73EE3"/>
    <w:pPr>
      <w:widowControl w:val="0"/>
      <w:autoSpaceDE w:val="0"/>
      <w:autoSpaceDN w:val="0"/>
      <w:adjustRightInd w:val="0"/>
      <w:ind w:firstLine="0"/>
      <w:jc w:val="left"/>
    </w:pPr>
    <w:rPr>
      <w:rFonts w:ascii="Arial" w:hAnsi="Arial" w:cs="Arial"/>
      <w:szCs w:val="22"/>
      <w:lang w:val="ru-RU" w:eastAsia="ru-RU" w:bidi="ar-SA"/>
    </w:rPr>
  </w:style>
  <w:style w:type="character" w:styleId="ac">
    <w:name w:val="Hyperlink"/>
    <w:basedOn w:val="a0"/>
    <w:uiPriority w:val="99"/>
    <w:unhideWhenUsed/>
    <w:rsid w:val="00840378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40378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4E7905"/>
    <w:pPr>
      <w:spacing w:before="100" w:beforeAutospacing="1" w:after="100" w:afterAutospacing="1"/>
      <w:ind w:firstLine="0"/>
      <w:jc w:val="left"/>
    </w:pPr>
    <w:rPr>
      <w:sz w:val="24"/>
      <w:lang w:val="ru-BY" w:eastAsia="ru-BY" w:bidi="ar-SA"/>
    </w:rPr>
  </w:style>
  <w:style w:type="character" w:customStyle="1" w:styleId="d813de27">
    <w:name w:val="d813de27"/>
    <w:basedOn w:val="a0"/>
    <w:rsid w:val="004E7905"/>
  </w:style>
  <w:style w:type="paragraph" w:styleId="HTML">
    <w:name w:val="HTML Preformatted"/>
    <w:basedOn w:val="a"/>
    <w:link w:val="HTML0"/>
    <w:uiPriority w:val="99"/>
    <w:unhideWhenUsed/>
    <w:rsid w:val="004E7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  <w:lang w:val="ru-BY" w:eastAsia="ru-BY" w:bidi="ar-SA"/>
    </w:rPr>
  </w:style>
  <w:style w:type="character" w:customStyle="1" w:styleId="HTML0">
    <w:name w:val="Стандартный HTML Знак"/>
    <w:basedOn w:val="a0"/>
    <w:link w:val="HTML"/>
    <w:uiPriority w:val="99"/>
    <w:rsid w:val="004E7905"/>
    <w:rPr>
      <w:rFonts w:ascii="Courier New" w:hAnsi="Courier New" w:cs="Courier New"/>
      <w:lang w:val="ru-BY" w:eastAsia="ru-BY"/>
    </w:rPr>
  </w:style>
  <w:style w:type="character" w:customStyle="1" w:styleId="token">
    <w:name w:val="token"/>
    <w:basedOn w:val="a0"/>
    <w:rsid w:val="004E7905"/>
  </w:style>
  <w:style w:type="character" w:styleId="HTML1">
    <w:name w:val="HTML Code"/>
    <w:basedOn w:val="a0"/>
    <w:uiPriority w:val="99"/>
    <w:semiHidden/>
    <w:unhideWhenUsed/>
    <w:rsid w:val="00D801C4"/>
    <w:rPr>
      <w:rFonts w:ascii="Courier New" w:eastAsia="Times New Roman" w:hAnsi="Courier New" w:cs="Courier New"/>
      <w:sz w:val="20"/>
      <w:szCs w:val="20"/>
    </w:rPr>
  </w:style>
  <w:style w:type="paragraph" w:styleId="ae">
    <w:name w:val="Normal (Web)"/>
    <w:basedOn w:val="a"/>
    <w:uiPriority w:val="99"/>
    <w:semiHidden/>
    <w:unhideWhenUsed/>
    <w:rsid w:val="00E91CD4"/>
    <w:pPr>
      <w:spacing w:before="100" w:beforeAutospacing="1" w:after="100" w:afterAutospacing="1"/>
      <w:ind w:firstLine="0"/>
      <w:jc w:val="left"/>
    </w:pPr>
    <w:rPr>
      <w:sz w:val="24"/>
      <w:lang w:val="ru-BY" w:eastAsia="ru-BY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7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87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89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4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90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1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22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63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77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75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13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49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28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40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27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5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71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46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77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8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44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10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5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3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8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14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10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85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9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84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1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06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25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58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301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0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64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95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79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9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5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25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69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9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623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96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29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013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710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30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22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06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04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484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58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19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82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686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36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86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271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974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1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84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6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28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079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88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5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3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3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958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3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9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65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4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2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95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14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9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65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37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07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10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23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53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84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21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96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4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658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96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68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74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61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15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14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7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95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7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1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9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13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5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5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95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7695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82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70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9851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42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4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43130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9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82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98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53026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9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16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5076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5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8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9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98275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5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98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3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55540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6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02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79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16330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0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9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42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219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46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6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5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43133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5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0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76088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84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0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0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42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16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0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60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2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30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84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10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25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16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4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01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1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00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212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74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1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82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95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0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73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34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0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24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7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9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9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1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0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8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4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0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555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0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7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27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9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26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68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1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269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33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06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4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84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1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99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76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8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30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42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86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15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91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3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39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1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99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14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05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3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2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8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9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6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0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98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53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94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1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84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9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38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39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89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12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64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03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96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5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7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41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00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82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456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4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74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90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5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24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84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1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82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69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94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9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4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8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16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34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0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34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16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0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9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77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0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23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3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26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1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566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81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85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3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53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1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38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34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12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80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5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04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37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34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350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8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2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56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61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48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5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37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751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18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45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7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359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63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2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61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5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949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3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1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57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67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32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8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9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0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42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515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9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07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1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295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18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4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51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250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8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2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9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65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19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8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92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96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79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81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36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6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826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05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52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76067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94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5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70033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64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09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06088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94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69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71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4558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3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47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73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7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7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16\&#1086;&#1072;&#1080;&#1087;\&#1064;&#1072;&#1073;&#1083;&#1086;&#1085;%20&#1083;&#1072;&#1073;&#1086;&#1088;&#1072;&#1090;&#1086;&#1088;&#1085;&#1086;&#1081;%20&#1054;&#1040;&#1080;&#1055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8A9C12-16D4-4DDC-A207-FDAC8165F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лабораторной ОАиП.dot</Template>
  <TotalTime>37</TotalTime>
  <Pages>4</Pages>
  <Words>437</Words>
  <Characters>2493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БНТУ</Company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Никита Шаплавский</cp:lastModifiedBy>
  <cp:revision>15</cp:revision>
  <cp:lastPrinted>2026-02-10T07:17:00Z</cp:lastPrinted>
  <dcterms:created xsi:type="dcterms:W3CDTF">2026-03-10T07:40:00Z</dcterms:created>
  <dcterms:modified xsi:type="dcterms:W3CDTF">2026-04-06T19:28:00Z</dcterms:modified>
</cp:coreProperties>
</file>