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8DC59" w14:textId="77777777" w:rsidR="005207C4" w:rsidRPr="007775F9" w:rsidRDefault="005207C4" w:rsidP="00A7044D">
      <w:pPr>
        <w:spacing w:before="240" w:after="200" w:line="276" w:lineRule="auto"/>
        <w:jc w:val="center"/>
        <w:rPr>
          <w:rFonts w:eastAsia="Calibri"/>
          <w:sz w:val="28"/>
          <w:szCs w:val="28"/>
          <w:lang w:val="ru-RU" w:bidi="ar-SA"/>
        </w:rPr>
      </w:pPr>
      <w:r w:rsidRPr="007775F9">
        <w:rPr>
          <w:rFonts w:eastAsia="Calibri"/>
          <w:sz w:val="28"/>
          <w:szCs w:val="28"/>
          <w:lang w:val="ru-RU"/>
        </w:rPr>
        <w:t>МИНИСТЕРСТВО ОБРАЗОВАНИЯ РЕСПУБЛИКИ БЕЛАРУСЬ</w:t>
      </w:r>
    </w:p>
    <w:p w14:paraId="693A238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БЕЛОРУССКИЙ НАЦИОНАЛЬНЫЙ ТЕХНИЧЕСКИЙ УНИВЕРСИТЕТ</w:t>
      </w:r>
    </w:p>
    <w:p w14:paraId="767148F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Факультет информационных технологий и робототехники</w:t>
      </w:r>
    </w:p>
    <w:p w14:paraId="7309B0B4" w14:textId="22C97B3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Кафедра «Программное обеспечение информационных</w:t>
      </w:r>
    </w:p>
    <w:p w14:paraId="55CCDC68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систем и технологий»</w:t>
      </w:r>
    </w:p>
    <w:p w14:paraId="2F3054BA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C2F4054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BC3D1C5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2536B20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418E81" w14:textId="77777777" w:rsidR="005207C4" w:rsidRPr="007775F9" w:rsidRDefault="005207C4" w:rsidP="00A7044D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F04C99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5B5D6A9" w14:textId="77777777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ОТЧЕТ</w:t>
      </w:r>
    </w:p>
    <w:p w14:paraId="7BF8C517" w14:textId="68F52F1C" w:rsidR="005207C4" w:rsidRPr="00912FC5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 xml:space="preserve">по лабораторной работе № </w:t>
      </w:r>
      <w:r w:rsidR="005F370A">
        <w:rPr>
          <w:rFonts w:eastAsia="Calibri"/>
          <w:sz w:val="28"/>
          <w:szCs w:val="28"/>
          <w:lang w:val="ru-RU"/>
        </w:rPr>
        <w:t>9</w:t>
      </w:r>
    </w:p>
    <w:p w14:paraId="11AE104C" w14:textId="25C8C60B" w:rsidR="005207C4" w:rsidRPr="007775F9" w:rsidRDefault="005207C4" w:rsidP="00A7044D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775F9">
        <w:rPr>
          <w:rFonts w:eastAsia="Calibri"/>
          <w:b/>
          <w:sz w:val="28"/>
          <w:szCs w:val="28"/>
          <w:lang w:val="ru-RU"/>
        </w:rPr>
        <w:t>«</w:t>
      </w:r>
      <w:r w:rsidRPr="007775F9">
        <w:rPr>
          <w:rFonts w:eastAsia="Calibri"/>
          <w:sz w:val="28"/>
          <w:szCs w:val="28"/>
          <w:lang w:val="ru-RU"/>
        </w:rPr>
        <w:t xml:space="preserve">Проектирование базы данных» (вариант </w:t>
      </w:r>
      <w:r w:rsidR="004076E3">
        <w:rPr>
          <w:rFonts w:eastAsia="Calibri"/>
          <w:sz w:val="28"/>
          <w:szCs w:val="28"/>
          <w:lang w:val="ru-RU"/>
        </w:rPr>
        <w:t>2</w:t>
      </w:r>
      <w:r w:rsidR="00416BD0">
        <w:rPr>
          <w:rFonts w:eastAsia="Calibri"/>
          <w:sz w:val="28"/>
          <w:szCs w:val="28"/>
          <w:lang w:val="ru-RU"/>
        </w:rPr>
        <w:t>0</w:t>
      </w:r>
      <w:r w:rsidRPr="007775F9">
        <w:rPr>
          <w:rFonts w:eastAsia="Calibri"/>
          <w:sz w:val="28"/>
          <w:szCs w:val="28"/>
          <w:lang w:val="ru-RU"/>
        </w:rPr>
        <w:t>)</w:t>
      </w:r>
    </w:p>
    <w:p w14:paraId="5DB400B6" w14:textId="77777777" w:rsidR="005207C4" w:rsidRPr="007775F9" w:rsidRDefault="005207C4" w:rsidP="00A7044D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по учебной дисциплине «Базы данных»</w:t>
      </w:r>
    </w:p>
    <w:p w14:paraId="5D8C1C6F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32BB1C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E4F146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5ACD89DB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1A2E6E61" w14:textId="77777777" w:rsidR="005207C4" w:rsidRPr="007775F9" w:rsidRDefault="005207C4" w:rsidP="00A7044D">
      <w:pPr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Выполнил:</w:t>
      </w:r>
    </w:p>
    <w:p w14:paraId="024D2E39" w14:textId="36510A77" w:rsidR="005207C4" w:rsidRPr="004076E3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  <w:lang w:val="ru-RU"/>
        </w:rPr>
      </w:pPr>
      <w:r w:rsidRPr="007775F9">
        <w:rPr>
          <w:rFonts w:eastAsia="Calibri"/>
          <w:sz w:val="28"/>
          <w:szCs w:val="28"/>
          <w:lang w:val="ru-RU"/>
        </w:rPr>
        <w:t>студент учебной группы 10701323</w:t>
      </w:r>
      <w:r w:rsidRPr="007775F9">
        <w:rPr>
          <w:rFonts w:eastAsia="Calibri"/>
          <w:sz w:val="28"/>
          <w:szCs w:val="28"/>
          <w:lang w:val="ru-RU"/>
        </w:rPr>
        <w:tab/>
      </w:r>
      <w:r w:rsidR="004076E3" w:rsidRPr="004076E3">
        <w:rPr>
          <w:rFonts w:eastAsia="Calibri"/>
          <w:sz w:val="28"/>
          <w:szCs w:val="28"/>
          <w:lang w:val="ru-RU"/>
        </w:rPr>
        <w:t xml:space="preserve"> </w:t>
      </w:r>
      <w:r w:rsidR="004076E3">
        <w:rPr>
          <w:rFonts w:eastAsia="Calibri"/>
          <w:sz w:val="28"/>
          <w:szCs w:val="28"/>
          <w:lang w:val="ru-RU"/>
        </w:rPr>
        <w:t>Н.С. Шаплавский</w:t>
      </w:r>
    </w:p>
    <w:p w14:paraId="65F2EFE9" w14:textId="4A84D23A" w:rsidR="005207C4" w:rsidRPr="007775F9" w:rsidRDefault="00360027" w:rsidP="00A7044D">
      <w:pPr>
        <w:tabs>
          <w:tab w:val="left" w:pos="6804"/>
        </w:tabs>
        <w:spacing w:after="200" w:line="276" w:lineRule="auto"/>
        <w:jc w:val="left"/>
        <w:rPr>
          <w:rFonts w:eastAsia="Calibri"/>
          <w:sz w:val="28"/>
          <w:szCs w:val="28"/>
          <w:lang w:val="ru-RU"/>
        </w:rPr>
      </w:pPr>
      <w:r>
        <w:rPr>
          <w:rFonts w:eastAsia="Calibri"/>
          <w:sz w:val="28"/>
          <w:szCs w:val="28"/>
          <w:lang w:val="ru-RU"/>
        </w:rPr>
        <w:t>2</w:t>
      </w:r>
      <w:r w:rsidR="005F370A">
        <w:rPr>
          <w:rFonts w:eastAsia="Calibri"/>
          <w:sz w:val="28"/>
          <w:szCs w:val="28"/>
          <w:lang w:val="ru-RU"/>
        </w:rPr>
        <w:t>5</w:t>
      </w:r>
      <w:r w:rsidR="00912FC5" w:rsidRPr="00D11545">
        <w:rPr>
          <w:rFonts w:eastAsia="Calibri"/>
          <w:sz w:val="28"/>
          <w:szCs w:val="28"/>
          <w:lang w:val="ru-RU"/>
        </w:rPr>
        <w:t>.03</w:t>
      </w:r>
      <w:r w:rsidR="005207C4" w:rsidRPr="007775F9">
        <w:rPr>
          <w:rFonts w:eastAsia="Calibri"/>
          <w:sz w:val="28"/>
          <w:szCs w:val="28"/>
          <w:lang w:val="ru-RU"/>
        </w:rPr>
        <w:t>.2026</w:t>
      </w:r>
    </w:p>
    <w:p w14:paraId="33EAA81F" w14:textId="67FE1AEF" w:rsidR="005207C4" w:rsidRPr="00EC46C6" w:rsidRDefault="005207C4" w:rsidP="00A7044D">
      <w:pPr>
        <w:tabs>
          <w:tab w:val="left" w:pos="6804"/>
        </w:tabs>
        <w:spacing w:line="360" w:lineRule="exact"/>
        <w:jc w:val="left"/>
        <w:rPr>
          <w:rFonts w:eastAsia="Calibri"/>
          <w:sz w:val="28"/>
          <w:szCs w:val="28"/>
        </w:rPr>
      </w:pPr>
      <w:r w:rsidRPr="007775F9">
        <w:rPr>
          <w:rFonts w:eastAsia="Calibri"/>
          <w:sz w:val="28"/>
          <w:szCs w:val="28"/>
          <w:lang w:val="ru-RU"/>
        </w:rPr>
        <w:t>Проверил:</w:t>
      </w:r>
      <w:r w:rsidRPr="007775F9">
        <w:rPr>
          <w:rFonts w:eastAsia="Calibri"/>
          <w:sz w:val="28"/>
          <w:szCs w:val="28"/>
          <w:lang w:val="ru-RU"/>
        </w:rPr>
        <w:br/>
      </w:r>
      <w:r w:rsidR="007775F9">
        <w:rPr>
          <w:rFonts w:eastAsia="Calibri"/>
          <w:sz w:val="28"/>
          <w:szCs w:val="28"/>
          <w:lang w:val="ru-RU"/>
        </w:rPr>
        <w:t xml:space="preserve">          </w:t>
      </w:r>
      <w:r w:rsidRPr="007775F9">
        <w:rPr>
          <w:rFonts w:eastAsia="Calibri"/>
          <w:sz w:val="28"/>
          <w:szCs w:val="28"/>
          <w:lang w:val="ru-RU"/>
        </w:rPr>
        <w:t>преподаватель кафедры «ПОИСиТ»</w:t>
      </w:r>
      <w:r w:rsidRPr="007775F9">
        <w:rPr>
          <w:rFonts w:eastAsia="Calibri"/>
          <w:sz w:val="28"/>
          <w:szCs w:val="28"/>
          <w:lang w:val="ru-RU"/>
        </w:rPr>
        <w:tab/>
        <w:t>Е.В.Гапанович</w:t>
      </w:r>
    </w:p>
    <w:p w14:paraId="4C407C03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0E25541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5ED9A78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2A18E50" w14:textId="77777777" w:rsidR="005207C4" w:rsidRPr="007775F9" w:rsidRDefault="005207C4" w:rsidP="00A7044D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</w:p>
    <w:p w14:paraId="6ADD71EB" w14:textId="77777777" w:rsidR="005207C4" w:rsidRPr="00366619" w:rsidRDefault="005207C4" w:rsidP="00A7044D">
      <w:pPr>
        <w:jc w:val="center"/>
        <w:rPr>
          <w:rFonts w:asciiTheme="minorHAnsi" w:eastAsiaTheme="minorHAnsi" w:hAnsiTheme="minorHAnsi" w:cstheme="minorBidi"/>
          <w:szCs w:val="22"/>
          <w:lang w:val="ru-RU"/>
        </w:rPr>
      </w:pPr>
      <w:r w:rsidRPr="00366619">
        <w:rPr>
          <w:rFonts w:eastAsia="Calibri"/>
          <w:sz w:val="28"/>
          <w:szCs w:val="28"/>
          <w:lang w:val="ru-RU"/>
        </w:rPr>
        <w:t>Минск 2026</w:t>
      </w:r>
    </w:p>
    <w:p w14:paraId="0D5E782D" w14:textId="77777777" w:rsidR="00FE5357" w:rsidRPr="00726DA5" w:rsidRDefault="00FE5357" w:rsidP="00851EED">
      <w:pPr>
        <w:rPr>
          <w:sz w:val="28"/>
          <w:szCs w:val="28"/>
          <w:lang w:val="ru-RU"/>
        </w:rPr>
      </w:pPr>
    </w:p>
    <w:p w14:paraId="7C351E33" w14:textId="77777777" w:rsidR="00FE5357" w:rsidRPr="00726DA5" w:rsidRDefault="00FE5357" w:rsidP="00851EED">
      <w:pPr>
        <w:rPr>
          <w:sz w:val="28"/>
          <w:szCs w:val="28"/>
          <w:lang w:val="ru-RU"/>
        </w:rPr>
        <w:sectPr w:rsidR="00FE5357" w:rsidRPr="00726DA5" w:rsidSect="00FE5357">
          <w:headerReference w:type="default" r:id="rId8"/>
          <w:footerReference w:type="default" r:id="rId9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14:paraId="5E700481" w14:textId="77777777" w:rsidR="00D11545" w:rsidRDefault="00366619" w:rsidP="00D11545">
      <w:pPr>
        <w:ind w:firstLine="525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  </w:t>
      </w:r>
      <w:r w:rsidR="00200BB8" w:rsidRPr="00726DA5">
        <w:rPr>
          <w:b/>
          <w:bCs/>
          <w:sz w:val="28"/>
          <w:szCs w:val="28"/>
          <w:lang w:val="ru-RU"/>
        </w:rPr>
        <w:t>Цель работы:</w:t>
      </w:r>
    </w:p>
    <w:p w14:paraId="003E03B3" w14:textId="77777777" w:rsidR="005F370A" w:rsidRDefault="005F370A" w:rsidP="00A92ECD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</w:t>
      </w:r>
      <w:r w:rsidRPr="005F370A">
        <w:rPr>
          <w:color w:val="000000"/>
          <w:sz w:val="28"/>
          <w:szCs w:val="28"/>
          <w:lang w:val="ru-RU"/>
        </w:rPr>
        <w:t>олучить практические навыки создания табличных отчетов и текстовых документов на основе базы данных.</w:t>
      </w:r>
    </w:p>
    <w:p w14:paraId="51C6F6FD" w14:textId="63C10DDF" w:rsidR="00A92ECD" w:rsidRDefault="00726DA5" w:rsidP="00A92ECD">
      <w:pPr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 xml:space="preserve">Задание: </w:t>
      </w:r>
    </w:p>
    <w:p w14:paraId="5039F285" w14:textId="77777777" w:rsidR="005F370A" w:rsidRPr="005F370A" w:rsidRDefault="005F370A" w:rsidP="005F370A">
      <w:pPr>
        <w:ind w:firstLine="525"/>
        <w:rPr>
          <w:sz w:val="28"/>
          <w:szCs w:val="28"/>
          <w:lang w:val="ru-RU"/>
        </w:rPr>
      </w:pPr>
      <w:r w:rsidRPr="005F370A">
        <w:rPr>
          <w:sz w:val="28"/>
          <w:szCs w:val="28"/>
          <w:lang w:val="ru-RU"/>
        </w:rPr>
        <w:t>1.</w:t>
      </w:r>
      <w:r w:rsidRPr="005F370A">
        <w:rPr>
          <w:sz w:val="28"/>
          <w:szCs w:val="28"/>
          <w:lang w:val="ru-RU"/>
        </w:rPr>
        <w:tab/>
        <w:t>Создать на основе в приложении табличный отчет с итоговыми данными по виду деятельности в соответствии с индивидуальным заданием.</w:t>
      </w:r>
    </w:p>
    <w:p w14:paraId="5162416D" w14:textId="58678E82" w:rsidR="004E7905" w:rsidRDefault="005F370A" w:rsidP="005F370A">
      <w:pPr>
        <w:ind w:firstLine="525"/>
        <w:rPr>
          <w:sz w:val="28"/>
          <w:szCs w:val="28"/>
          <w:lang w:val="ru-RU"/>
        </w:rPr>
      </w:pPr>
      <w:r w:rsidRPr="005F370A">
        <w:rPr>
          <w:sz w:val="28"/>
          <w:szCs w:val="28"/>
          <w:lang w:val="ru-RU"/>
        </w:rPr>
        <w:t>2.</w:t>
      </w:r>
      <w:r w:rsidRPr="005F370A">
        <w:rPr>
          <w:sz w:val="28"/>
          <w:szCs w:val="28"/>
          <w:lang w:val="ru-RU"/>
        </w:rPr>
        <w:tab/>
        <w:t>Создать в приложении текстовый документ, содержание которого содержит данные из выбранной в форме записи.</w:t>
      </w:r>
    </w:p>
    <w:p w14:paraId="69F33D77" w14:textId="757C7365" w:rsidR="00CA3262" w:rsidRDefault="00CA3262" w:rsidP="00A7044D">
      <w:pPr>
        <w:pStyle w:val="HTML"/>
        <w:wordWrap w:val="0"/>
        <w:spacing w:line="330" w:lineRule="atLeast"/>
        <w:ind w:firstLine="709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202D7F5E" w14:textId="2BA9EE14" w:rsidR="00CA3262" w:rsidRDefault="00CA3262" w:rsidP="00D11545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ab/>
        <w:t xml:space="preserve">На рисунке </w:t>
      </w:r>
      <w:r w:rsidR="00FE5A50" w:rsidRPr="00FE5A50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1</w:t>
      </w:r>
      <w:r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 xml:space="preserve"> представлен</w:t>
      </w:r>
      <w:r w:rsidR="00D11545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а главная форма</w:t>
      </w:r>
    </w:p>
    <w:p w14:paraId="6F1C6E1F" w14:textId="30B98FA0" w:rsidR="00CA3262" w:rsidRDefault="00CA3262" w:rsidP="00CA3262">
      <w:pPr>
        <w:pStyle w:val="HTML"/>
        <w:wordWrap w:val="0"/>
        <w:spacing w:line="330" w:lineRule="atLeast"/>
        <w:ind w:firstLine="709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</w:pPr>
    </w:p>
    <w:p w14:paraId="59C7CA69" w14:textId="3BA29AFF" w:rsidR="00CA3262" w:rsidRPr="00EB1F79" w:rsidRDefault="00FE5A50" w:rsidP="00D11545">
      <w:pPr>
        <w:pStyle w:val="HTML"/>
        <w:wordWrap w:val="0"/>
        <w:spacing w:line="330" w:lineRule="atLeast"/>
        <w:jc w:val="center"/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</w:pPr>
      <w:r w:rsidRPr="00FE5A50">
        <w:rPr>
          <w:rStyle w:val="aa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drawing>
          <wp:inline distT="0" distB="0" distL="0" distR="0" wp14:anchorId="6820F67C" wp14:editId="42FFCF43">
            <wp:extent cx="6299835" cy="450151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C738" w14:textId="0F916337" w:rsidR="00CA3262" w:rsidRDefault="00CA3262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Рисунок </w:t>
      </w:r>
      <w:r w:rsidR="00FE5A50">
        <w:rPr>
          <w:rFonts w:ascii="Times New Roman" w:hAnsi="Times New Roman" w:cs="Times New Roman"/>
          <w:color w:val="0F1115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– </w:t>
      </w:r>
      <w:r w:rsidR="00D11545">
        <w:rPr>
          <w:rFonts w:ascii="Times New Roman" w:hAnsi="Times New Roman" w:cs="Times New Roman"/>
          <w:color w:val="0F1115"/>
          <w:sz w:val="28"/>
          <w:szCs w:val="28"/>
          <w:lang w:val="ru-RU"/>
        </w:rPr>
        <w:t>Главная форма</w:t>
      </w:r>
      <w:r w:rsidR="00FE5A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FE5A50">
        <w:rPr>
          <w:rFonts w:ascii="Times New Roman" w:hAnsi="Times New Roman" w:cs="Times New Roman"/>
          <w:color w:val="0F1115"/>
          <w:sz w:val="28"/>
          <w:szCs w:val="28"/>
          <w:lang w:val="ru-RU"/>
        </w:rPr>
        <w:t>отчета</w:t>
      </w:r>
    </w:p>
    <w:p w14:paraId="5797FB0A" w14:textId="1A3BCC4D" w:rsidR="00FE5A50" w:rsidRDefault="00FE5A50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FE5A50">
        <w:rPr>
          <w:rFonts w:ascii="Times New Roman" w:hAnsi="Times New Roman" w:cs="Times New Roman"/>
          <w:color w:val="0F1115"/>
          <w:sz w:val="28"/>
          <w:szCs w:val="28"/>
          <w:lang w:val="ru-RU"/>
        </w:rPr>
        <w:lastRenderedPageBreak/>
        <w:drawing>
          <wp:inline distT="0" distB="0" distL="0" distR="0" wp14:anchorId="03196956" wp14:editId="0B8833A4">
            <wp:extent cx="6299835" cy="2914015"/>
            <wp:effectExtent l="0" t="0" r="571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4A6D" w14:textId="7DCBD403" w:rsidR="00FE5A50" w:rsidRDefault="00FE5A50" w:rsidP="00FE5A50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color w:val="0F1115"/>
          <w:sz w:val="28"/>
          <w:szCs w:val="28"/>
          <w:lang w:val="ru-RU"/>
        </w:rPr>
        <w:t>отчет</w:t>
      </w:r>
    </w:p>
    <w:p w14:paraId="7A7776F3" w14:textId="77777777" w:rsidR="00FE5A50" w:rsidRPr="00FE5A50" w:rsidRDefault="00FE5A50" w:rsidP="00CA3262">
      <w:pPr>
        <w:pStyle w:val="HTML"/>
        <w:wordWrap w:val="0"/>
        <w:spacing w:line="330" w:lineRule="atLeast"/>
        <w:jc w:val="center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</w:p>
    <w:p w14:paraId="2676AACB" w14:textId="6C015255" w:rsidR="005207C4" w:rsidRDefault="005207C4" w:rsidP="00267E87">
      <w:pPr>
        <w:pStyle w:val="HTML"/>
        <w:wordWrap w:val="0"/>
        <w:spacing w:line="330" w:lineRule="atLeast"/>
        <w:jc w:val="both"/>
        <w:rPr>
          <w:rStyle w:val="token"/>
          <w:rFonts w:ascii="Times New Roman" w:hAnsi="Times New Roman" w:cs="Times New Roman"/>
          <w:color w:val="383A42"/>
          <w:sz w:val="24"/>
          <w:szCs w:val="24"/>
        </w:rPr>
      </w:pPr>
    </w:p>
    <w:p w14:paraId="4C6C3D3F" w14:textId="09A194C8" w:rsidR="005672F3" w:rsidRDefault="005672F3" w:rsidP="005672F3">
      <w:pPr>
        <w:ind w:firstLine="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  <w:lang w:val="ru-RU"/>
        </w:rPr>
        <w:t>Код</w:t>
      </w:r>
      <w:r w:rsidRPr="00EB1F79">
        <w:rPr>
          <w:b/>
          <w:bCs/>
          <w:noProof/>
          <w:sz w:val="28"/>
          <w:szCs w:val="28"/>
          <w:lang w:val="ru-RU"/>
        </w:rPr>
        <w:t xml:space="preserve"> </w:t>
      </w:r>
      <w:r>
        <w:rPr>
          <w:b/>
          <w:bCs/>
          <w:noProof/>
          <w:sz w:val="28"/>
          <w:szCs w:val="28"/>
          <w:lang w:val="ru-RU"/>
        </w:rPr>
        <w:t>программы</w:t>
      </w:r>
      <w:r w:rsidRPr="00EB1F79">
        <w:rPr>
          <w:b/>
          <w:bCs/>
          <w:noProof/>
          <w:sz w:val="28"/>
          <w:szCs w:val="28"/>
          <w:lang w:val="ru-RU"/>
        </w:rPr>
        <w:t xml:space="preserve"> </w:t>
      </w:r>
      <w:r>
        <w:rPr>
          <w:b/>
          <w:bCs/>
          <w:noProof/>
          <w:sz w:val="28"/>
          <w:szCs w:val="28"/>
        </w:rPr>
        <w:t>Python</w:t>
      </w:r>
    </w:p>
    <w:p w14:paraId="00A2AA38" w14:textId="77777777" w:rsidR="00FE5A50" w:rsidRPr="00FE5A50" w:rsidRDefault="00FE5A50" w:rsidP="00FE5A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libri" w:hAnsi="Calibri" w:cs="Calibri"/>
          <w:color w:val="080808"/>
          <w:sz w:val="20"/>
          <w:szCs w:val="20"/>
          <w:lang w:val="ru-BY" w:eastAsia="ru-BY" w:bidi="ar-SA"/>
        </w:rPr>
      </w:pP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from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docx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Document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io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from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book.dao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import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BookDAO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async def </w:t>
      </w:r>
      <w:r w:rsidRPr="00FE5A50">
        <w:rPr>
          <w:rFonts w:ascii="Calibri" w:hAnsi="Calibri" w:cs="Calibri"/>
          <w:color w:val="00627A"/>
          <w:sz w:val="20"/>
          <w:szCs w:val="20"/>
          <w:lang w:val="ru-BY" w:eastAsia="ru-BY" w:bidi="ar-SA"/>
        </w:rPr>
        <w:t>generate_report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data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: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dict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1. Получаем данные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raw_books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await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BookDAO.find_all_full()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ПРЕОБРАЗОВАНИЕ: Если прилетели объекты ORM или Row,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# переводим их в список чистых словарей для работы .get()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books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 []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for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b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in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raw_books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hasattr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"_asdict"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):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Для Row (результаты селекта)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books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.append(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._asdict())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elif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hasattr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"__dict__"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):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Для обычных моделей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books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.append(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</w:t>
      </w:r>
      <w:r w:rsidRPr="00FE5A50">
        <w:rPr>
          <w:rFonts w:ascii="Calibri" w:hAnsi="Calibri" w:cs="Calibri"/>
          <w:color w:val="B200B2"/>
          <w:sz w:val="20"/>
          <w:szCs w:val="20"/>
          <w:lang w:val="ru-BY" w:eastAsia="ru-BY" w:bidi="ar-SA"/>
        </w:rPr>
        <w:t>__dict__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else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books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.append(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Если это уже словарь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config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data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.get(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'config'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, [])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creator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data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.get(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'creator'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, {})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doc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 Document()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doc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.add_heading(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'Сводный отчет по библиотеке'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FE5A50">
        <w:rPr>
          <w:rFonts w:ascii="Calibri" w:hAnsi="Calibri" w:cs="Calibri"/>
          <w:color w:val="1750EB"/>
          <w:sz w:val="20"/>
          <w:szCs w:val="20"/>
          <w:lang w:val="ru-BY" w:eastAsia="ru-BY" w:bidi="ar-SA"/>
        </w:rPr>
        <w:t>0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Составитель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last_name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str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creator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.get(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'last_name'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or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first_name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str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creator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.get(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'first_name'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or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doc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.add_paragraph(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 xml:space="preserve">f"Составитель: </w:t>
      </w:r>
      <w:r w:rsidRPr="00FE5A50">
        <w:rPr>
          <w:rFonts w:ascii="Calibri" w:hAnsi="Calibri" w:cs="Calibri"/>
          <w:color w:val="0037A6"/>
          <w:sz w:val="20"/>
          <w:szCs w:val="20"/>
          <w:lang w:val="ru-BY" w:eastAsia="ru-BY" w:bidi="ar-SA"/>
        </w:rPr>
        <w:t>{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last_name</w:t>
      </w:r>
      <w:r w:rsidRPr="00FE5A50">
        <w:rPr>
          <w:rFonts w:ascii="Calibri" w:hAnsi="Calibri" w:cs="Calibri"/>
          <w:color w:val="0037A6"/>
          <w:sz w:val="20"/>
          <w:szCs w:val="20"/>
          <w:lang w:val="ru-BY" w:eastAsia="ru-BY" w:bidi="ar-SA"/>
        </w:rPr>
        <w:t>} {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first_name</w:t>
      </w:r>
      <w:r w:rsidRPr="00FE5A50">
        <w:rPr>
          <w:rFonts w:ascii="Calibri" w:hAnsi="Calibri" w:cs="Calibri"/>
          <w:color w:val="0037A6"/>
          <w:sz w:val="20"/>
          <w:szCs w:val="20"/>
          <w:lang w:val="ru-BY" w:eastAsia="ru-BY" w:bidi="ar-SA"/>
        </w:rPr>
        <w:t>}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not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config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doc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.add_paragraph(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"Конфигурация полей пуста."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else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Создаем таблицу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lastRenderedPageBreak/>
        <w:t xml:space="preserve">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table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doc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.add_table(</w:t>
      </w:r>
      <w:r w:rsidRPr="00FE5A50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rows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FE5A50">
        <w:rPr>
          <w:rFonts w:ascii="Calibri" w:hAnsi="Calibri" w:cs="Calibri"/>
          <w:color w:val="1750EB"/>
          <w:sz w:val="20"/>
          <w:szCs w:val="20"/>
          <w:lang w:val="ru-BY" w:eastAsia="ru-BY" w:bidi="ar-SA"/>
        </w:rPr>
        <w:t>1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FE5A50">
        <w:rPr>
          <w:rFonts w:ascii="Calibri" w:hAnsi="Calibri" w:cs="Calibri"/>
          <w:color w:val="660099"/>
          <w:sz w:val="20"/>
          <w:szCs w:val="20"/>
          <w:lang w:val="ru-BY" w:eastAsia="ru-BY" w:bidi="ar-SA"/>
        </w:rPr>
        <w:t>cols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len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config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table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.style =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 xml:space="preserve">'Table Grid'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Можно оставить, если в шаблоне есть этот стиль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    # Заголовки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for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i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col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in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enumerate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config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header_text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str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col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.get(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'field'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or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 xml:space="preserve">f"Колонка </w:t>
      </w:r>
      <w:r w:rsidRPr="00FE5A50">
        <w:rPr>
          <w:rFonts w:ascii="Calibri" w:hAnsi="Calibri" w:cs="Calibri"/>
          <w:color w:val="0037A6"/>
          <w:sz w:val="20"/>
          <w:szCs w:val="20"/>
          <w:lang w:val="ru-BY" w:eastAsia="ru-BY" w:bidi="ar-SA"/>
        </w:rPr>
        <w:t>{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i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+ </w:t>
      </w:r>
      <w:r w:rsidRPr="00FE5A50">
        <w:rPr>
          <w:rFonts w:ascii="Calibri" w:hAnsi="Calibri" w:cs="Calibri"/>
          <w:color w:val="1750EB"/>
          <w:sz w:val="20"/>
          <w:szCs w:val="20"/>
          <w:lang w:val="ru-BY" w:eastAsia="ru-BY" w:bidi="ar-SA"/>
        </w:rPr>
        <w:t>1</w:t>
      </w:r>
      <w:r w:rsidRPr="00FE5A50">
        <w:rPr>
          <w:rFonts w:ascii="Calibri" w:hAnsi="Calibri" w:cs="Calibri"/>
          <w:color w:val="0037A6"/>
          <w:sz w:val="20"/>
          <w:szCs w:val="20"/>
          <w:lang w:val="ru-BY" w:eastAsia="ru-BY" w:bidi="ar-SA"/>
        </w:rPr>
        <w:t>}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table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.rows[</w:t>
      </w:r>
      <w:r w:rsidRPr="00FE5A50">
        <w:rPr>
          <w:rFonts w:ascii="Calibri" w:hAnsi="Calibri" w:cs="Calibri"/>
          <w:color w:val="1750EB"/>
          <w:sz w:val="20"/>
          <w:szCs w:val="20"/>
          <w:lang w:val="ru-BY" w:eastAsia="ru-BY" w:bidi="ar-SA"/>
        </w:rPr>
        <w:t>0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].cells[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i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].text =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header_text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.capitalize()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Данные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for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book_dict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in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books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not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isinstance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book_dict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dict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continue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Защита от пустых или битых записей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row_cells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table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.add_row().cells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for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i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col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in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enumerate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config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field_name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col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.get(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'field'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prefix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str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col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.get(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'prefix'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or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suffix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str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col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.get(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'suffix'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or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Получаем значение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raw_val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book_dict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.get(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field_name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Обработка вложенных объектов (автор, жанр)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hasattr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raw_val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'name'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):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Если это объект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    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val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str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raw_val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.name)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elif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isinstance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raw_val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,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dict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):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Если это словарь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    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val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str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raw_val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.get(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'name'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)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or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"—"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elif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raw_val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is None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val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"—"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>else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: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val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00080"/>
          <w:sz w:val="20"/>
          <w:szCs w:val="20"/>
          <w:lang w:val="ru-BY" w:eastAsia="ru-BY" w:bidi="ar-SA"/>
        </w:rPr>
        <w:t>str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raw_val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final_text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=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f"</w:t>
      </w:r>
      <w:r w:rsidRPr="00FE5A50">
        <w:rPr>
          <w:rFonts w:ascii="Calibri" w:hAnsi="Calibri" w:cs="Calibri"/>
          <w:color w:val="0037A6"/>
          <w:sz w:val="20"/>
          <w:szCs w:val="20"/>
          <w:lang w:val="ru-BY" w:eastAsia="ru-BY" w:bidi="ar-SA"/>
        </w:rPr>
        <w:t>{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prefix</w:t>
      </w:r>
      <w:r w:rsidRPr="00FE5A50">
        <w:rPr>
          <w:rFonts w:ascii="Calibri" w:hAnsi="Calibri" w:cs="Calibri"/>
          <w:color w:val="0037A6"/>
          <w:sz w:val="20"/>
          <w:szCs w:val="20"/>
          <w:lang w:val="ru-BY" w:eastAsia="ru-BY" w:bidi="ar-SA"/>
        </w:rPr>
        <w:t>}{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val</w:t>
      </w:r>
      <w:r w:rsidRPr="00FE5A50">
        <w:rPr>
          <w:rFonts w:ascii="Calibri" w:hAnsi="Calibri" w:cs="Calibri"/>
          <w:color w:val="0037A6"/>
          <w:sz w:val="20"/>
          <w:szCs w:val="20"/>
          <w:lang w:val="ru-BY" w:eastAsia="ru-BY" w:bidi="ar-SA"/>
        </w:rPr>
        <w:t>}{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suffix</w:t>
      </w:r>
      <w:r w:rsidRPr="00FE5A50">
        <w:rPr>
          <w:rFonts w:ascii="Calibri" w:hAnsi="Calibri" w:cs="Calibri"/>
          <w:color w:val="0037A6"/>
          <w:sz w:val="20"/>
          <w:szCs w:val="20"/>
          <w:lang w:val="ru-BY" w:eastAsia="ru-BY" w:bidi="ar-SA"/>
        </w:rPr>
        <w:t>}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.strip()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        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row_cells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[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i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 xml:space="preserve">].text =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final_text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if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final_text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else 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t>" "</w:t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br/>
      </w:r>
      <w:r w:rsidRPr="00FE5A50">
        <w:rPr>
          <w:rFonts w:ascii="Calibri" w:hAnsi="Calibri" w:cs="Calibri"/>
          <w:color w:val="067D17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t># Сохранение</w:t>
      </w:r>
      <w:r w:rsidRPr="00FE5A50">
        <w:rPr>
          <w:rFonts w:ascii="Calibri" w:hAnsi="Calibri" w:cs="Calibri"/>
          <w:i/>
          <w:iCs/>
          <w:color w:val="8C8C8C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 xml:space="preserve">file_stream 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= io.BytesIO()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doc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.save(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file_stream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file_stream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.seek(</w:t>
      </w:r>
      <w:r w:rsidRPr="00FE5A50">
        <w:rPr>
          <w:rFonts w:ascii="Calibri" w:hAnsi="Calibri" w:cs="Calibri"/>
          <w:color w:val="1750EB"/>
          <w:sz w:val="20"/>
          <w:szCs w:val="20"/>
          <w:lang w:val="ru-BY" w:eastAsia="ru-BY" w:bidi="ar-SA"/>
        </w:rPr>
        <w:t>0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t>)</w:t>
      </w:r>
      <w:r w:rsidRPr="00FE5A50">
        <w:rPr>
          <w:rFonts w:ascii="Calibri" w:hAnsi="Calibri" w:cs="Calibri"/>
          <w:color w:val="080808"/>
          <w:sz w:val="20"/>
          <w:szCs w:val="20"/>
          <w:lang w:val="ru-BY" w:eastAsia="ru-BY" w:bidi="ar-SA"/>
        </w:rPr>
        <w:br/>
        <w:t xml:space="preserve">    </w:t>
      </w:r>
      <w:r w:rsidRPr="00FE5A50">
        <w:rPr>
          <w:rFonts w:ascii="Calibri" w:hAnsi="Calibri" w:cs="Calibri"/>
          <w:color w:val="0033B3"/>
          <w:sz w:val="20"/>
          <w:szCs w:val="20"/>
          <w:lang w:val="ru-BY" w:eastAsia="ru-BY" w:bidi="ar-SA"/>
        </w:rPr>
        <w:t xml:space="preserve">return </w:t>
      </w:r>
      <w:r w:rsidRPr="00FE5A50">
        <w:rPr>
          <w:rFonts w:ascii="Calibri" w:hAnsi="Calibri" w:cs="Calibri"/>
          <w:color w:val="000000"/>
          <w:sz w:val="20"/>
          <w:szCs w:val="20"/>
          <w:lang w:val="ru-BY" w:eastAsia="ru-BY" w:bidi="ar-SA"/>
        </w:rPr>
        <w:t>file_stream</w:t>
      </w:r>
    </w:p>
    <w:p w14:paraId="16D580B2" w14:textId="77777777" w:rsidR="00FE5A50" w:rsidRPr="00FE5A50" w:rsidRDefault="00FE5A50" w:rsidP="005672F3">
      <w:pPr>
        <w:ind w:firstLine="0"/>
        <w:rPr>
          <w:b/>
          <w:bCs/>
          <w:noProof/>
          <w:sz w:val="28"/>
          <w:szCs w:val="28"/>
          <w:lang w:val="ru-BY"/>
        </w:rPr>
      </w:pPr>
    </w:p>
    <w:p w14:paraId="7D4D6C90" w14:textId="1919650F" w:rsidR="00AC1F31" w:rsidRPr="003A4AB9" w:rsidRDefault="00C129E6" w:rsidP="00851EED">
      <w:pPr>
        <w:pStyle w:val="2"/>
        <w:rPr>
          <w:i w:val="0"/>
          <w:iCs w:val="0"/>
          <w:lang w:val="ru-RU"/>
        </w:rPr>
      </w:pPr>
      <w:r w:rsidRPr="00726DA5">
        <w:rPr>
          <w:i w:val="0"/>
          <w:iCs w:val="0"/>
          <w:lang w:val="ru-RU"/>
        </w:rPr>
        <w:t>Вывод</w:t>
      </w:r>
      <w:r w:rsidRPr="003A4AB9">
        <w:rPr>
          <w:i w:val="0"/>
          <w:iCs w:val="0"/>
          <w:lang w:val="ru-RU"/>
        </w:rPr>
        <w:t>:</w:t>
      </w:r>
    </w:p>
    <w:p w14:paraId="1882A040" w14:textId="7911A6B5" w:rsidR="005F370A" w:rsidRDefault="005F370A" w:rsidP="005F370A">
      <w:pPr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</w:t>
      </w:r>
      <w:r w:rsidRPr="005F370A">
        <w:rPr>
          <w:color w:val="000000"/>
          <w:sz w:val="28"/>
          <w:szCs w:val="28"/>
          <w:lang w:val="ru-RU"/>
        </w:rPr>
        <w:t>олучи</w:t>
      </w:r>
      <w:r>
        <w:rPr>
          <w:color w:val="000000"/>
          <w:sz w:val="28"/>
          <w:szCs w:val="28"/>
          <w:lang w:val="ru-RU"/>
        </w:rPr>
        <w:t>ли</w:t>
      </w:r>
      <w:r w:rsidRPr="005F370A">
        <w:rPr>
          <w:color w:val="000000"/>
          <w:sz w:val="28"/>
          <w:szCs w:val="28"/>
          <w:lang w:val="ru-RU"/>
        </w:rPr>
        <w:t xml:space="preserve"> практические навыки создания табличных отчетов и текстовых документов на основе базы данных.</w:t>
      </w:r>
    </w:p>
    <w:p w14:paraId="76088BB8" w14:textId="3BF7479A" w:rsidR="00123183" w:rsidRPr="00123183" w:rsidRDefault="00123183" w:rsidP="005F370A">
      <w:pPr>
        <w:rPr>
          <w:sz w:val="28"/>
          <w:szCs w:val="28"/>
          <w:lang w:val="ru-RU"/>
        </w:rPr>
      </w:pPr>
    </w:p>
    <w:sectPr w:rsidR="00123183" w:rsidRPr="00123183" w:rsidSect="00FE5357">
      <w:headerReference w:type="first" r:id="rId12"/>
      <w:footerReference w:type="first" r:id="rId13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6A0F8" w14:textId="77777777" w:rsidR="00117CDC" w:rsidRDefault="00117CDC">
      <w:r>
        <w:separator/>
      </w:r>
    </w:p>
  </w:endnote>
  <w:endnote w:type="continuationSeparator" w:id="0">
    <w:p w14:paraId="1E7872D4" w14:textId="77777777" w:rsidR="00117CDC" w:rsidRDefault="00117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0CF53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A421BF">
      <w:rPr>
        <w:rStyle w:val="a8"/>
        <w:noProof/>
      </w:rPr>
      <w:t>4</w:t>
    </w:r>
    <w:r>
      <w:rPr>
        <w:rStyle w:val="a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8C79C" w14:textId="77777777" w:rsidR="006A7A76" w:rsidRDefault="006A7A76" w:rsidP="00FE5357">
    <w:pPr>
      <w:pStyle w:val="a7"/>
      <w:ind w:firstLine="0"/>
      <w:jc w:val="center"/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DF0430">
      <w:rPr>
        <w:rStyle w:val="a8"/>
        <w:noProof/>
      </w:rPr>
      <w:t>2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26ED9" w14:textId="77777777" w:rsidR="00117CDC" w:rsidRDefault="00117CDC">
      <w:r>
        <w:separator/>
      </w:r>
    </w:p>
  </w:footnote>
  <w:footnote w:type="continuationSeparator" w:id="0">
    <w:p w14:paraId="02DD8905" w14:textId="77777777" w:rsidR="00117CDC" w:rsidRDefault="00117C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7F36D" w14:textId="7A92B066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FE59C" w14:textId="2827CE79" w:rsidR="006A7A76" w:rsidRPr="00FE5357" w:rsidRDefault="006A7A76" w:rsidP="00FE5357">
    <w:pPr>
      <w:pStyle w:val="a5"/>
      <w:ind w:firstLine="0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F542A"/>
    <w:multiLevelType w:val="multilevel"/>
    <w:tmpl w:val="14E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66C9"/>
    <w:multiLevelType w:val="multilevel"/>
    <w:tmpl w:val="E74E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17F2D"/>
    <w:multiLevelType w:val="hybridMultilevel"/>
    <w:tmpl w:val="4D2C2A5C"/>
    <w:lvl w:ilvl="0" w:tplc="708ACD38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A25C4"/>
    <w:multiLevelType w:val="multilevel"/>
    <w:tmpl w:val="32F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23E4"/>
    <w:multiLevelType w:val="hybridMultilevel"/>
    <w:tmpl w:val="1C847A9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C72E81"/>
    <w:multiLevelType w:val="multilevel"/>
    <w:tmpl w:val="B306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0B1853"/>
    <w:multiLevelType w:val="multilevel"/>
    <w:tmpl w:val="BD8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032D8"/>
    <w:multiLevelType w:val="hybridMultilevel"/>
    <w:tmpl w:val="51D009F2"/>
    <w:lvl w:ilvl="0" w:tplc="CB2878E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51E32"/>
    <w:multiLevelType w:val="multilevel"/>
    <w:tmpl w:val="4E94EA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C61D84"/>
    <w:multiLevelType w:val="multilevel"/>
    <w:tmpl w:val="1AC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8002D"/>
    <w:multiLevelType w:val="multilevel"/>
    <w:tmpl w:val="B45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2234F"/>
    <w:multiLevelType w:val="multilevel"/>
    <w:tmpl w:val="7D6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21148"/>
    <w:multiLevelType w:val="multilevel"/>
    <w:tmpl w:val="62D0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618DF"/>
    <w:multiLevelType w:val="hybridMultilevel"/>
    <w:tmpl w:val="AB6CBF5C"/>
    <w:lvl w:ilvl="0" w:tplc="4800B170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BA82375"/>
    <w:multiLevelType w:val="hybridMultilevel"/>
    <w:tmpl w:val="CCA6AB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B60E20"/>
    <w:multiLevelType w:val="multilevel"/>
    <w:tmpl w:val="4AE0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F5D15"/>
    <w:multiLevelType w:val="multilevel"/>
    <w:tmpl w:val="6DA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E6BB8"/>
    <w:multiLevelType w:val="multilevel"/>
    <w:tmpl w:val="9806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23322B"/>
    <w:multiLevelType w:val="multilevel"/>
    <w:tmpl w:val="8DD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922F2"/>
    <w:multiLevelType w:val="hybridMultilevel"/>
    <w:tmpl w:val="AE047C94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1A24279"/>
    <w:multiLevelType w:val="multilevel"/>
    <w:tmpl w:val="D2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42972"/>
    <w:multiLevelType w:val="multilevel"/>
    <w:tmpl w:val="85D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E35B8"/>
    <w:multiLevelType w:val="multilevel"/>
    <w:tmpl w:val="2484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F3740F"/>
    <w:multiLevelType w:val="multilevel"/>
    <w:tmpl w:val="4454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B1FB0"/>
    <w:multiLevelType w:val="multilevel"/>
    <w:tmpl w:val="A66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B426B"/>
    <w:multiLevelType w:val="multilevel"/>
    <w:tmpl w:val="879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B3769"/>
    <w:multiLevelType w:val="multilevel"/>
    <w:tmpl w:val="F89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9631B"/>
    <w:multiLevelType w:val="multilevel"/>
    <w:tmpl w:val="BB90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618A6"/>
    <w:multiLevelType w:val="hybridMultilevel"/>
    <w:tmpl w:val="0B0E9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A36DEC"/>
    <w:multiLevelType w:val="multilevel"/>
    <w:tmpl w:val="B09C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837593"/>
    <w:multiLevelType w:val="hybridMultilevel"/>
    <w:tmpl w:val="F0906F20"/>
    <w:lvl w:ilvl="0" w:tplc="FB8A6848">
      <w:start w:val="1"/>
      <w:numFmt w:val="decimal"/>
      <w:lvlText w:val="%1."/>
      <w:lvlJc w:val="left"/>
      <w:pPr>
        <w:tabs>
          <w:tab w:val="num" w:pos="885"/>
        </w:tabs>
        <w:ind w:left="8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05"/>
        </w:tabs>
        <w:ind w:left="16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25"/>
        </w:tabs>
        <w:ind w:left="23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45"/>
        </w:tabs>
        <w:ind w:left="30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65"/>
        </w:tabs>
        <w:ind w:left="37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85"/>
        </w:tabs>
        <w:ind w:left="44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05"/>
        </w:tabs>
        <w:ind w:left="52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25"/>
        </w:tabs>
        <w:ind w:left="59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45"/>
        </w:tabs>
        <w:ind w:left="6645" w:hanging="180"/>
      </w:pPr>
    </w:lvl>
  </w:abstractNum>
  <w:abstractNum w:abstractNumId="31" w15:restartNumberingAfterBreak="0">
    <w:nsid w:val="79CA1366"/>
    <w:multiLevelType w:val="multilevel"/>
    <w:tmpl w:val="ED7A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4B2ACA"/>
    <w:multiLevelType w:val="multilevel"/>
    <w:tmpl w:val="994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835F09"/>
    <w:multiLevelType w:val="hybridMultilevel"/>
    <w:tmpl w:val="422CE970"/>
    <w:lvl w:ilvl="0" w:tplc="2FB462A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9939E5"/>
    <w:multiLevelType w:val="multilevel"/>
    <w:tmpl w:val="99F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E5BBE"/>
    <w:multiLevelType w:val="multilevel"/>
    <w:tmpl w:val="B688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861CE2"/>
    <w:multiLevelType w:val="multilevel"/>
    <w:tmpl w:val="9D0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9"/>
  </w:num>
  <w:num w:numId="3">
    <w:abstractNumId w:val="8"/>
    <w:lvlOverride w:ilvl="0">
      <w:lvl w:ilvl="0">
        <w:numFmt w:val="decimal"/>
        <w:lvlText w:val="%1."/>
        <w:lvlJc w:val="left"/>
      </w:lvl>
    </w:lvlOverride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10"/>
  </w:num>
  <w:num w:numId="6">
    <w:abstractNumId w:val="23"/>
  </w:num>
  <w:num w:numId="7">
    <w:abstractNumId w:val="26"/>
  </w:num>
  <w:num w:numId="8">
    <w:abstractNumId w:val="12"/>
  </w:num>
  <w:num w:numId="9">
    <w:abstractNumId w:val="25"/>
  </w:num>
  <w:num w:numId="10">
    <w:abstractNumId w:val="9"/>
  </w:num>
  <w:num w:numId="11">
    <w:abstractNumId w:val="20"/>
  </w:num>
  <w:num w:numId="12">
    <w:abstractNumId w:val="15"/>
  </w:num>
  <w:num w:numId="13">
    <w:abstractNumId w:val="3"/>
  </w:num>
  <w:num w:numId="14">
    <w:abstractNumId w:val="0"/>
  </w:num>
  <w:num w:numId="15">
    <w:abstractNumId w:val="30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8"/>
  </w:num>
  <w:num w:numId="18">
    <w:abstractNumId w:val="7"/>
  </w:num>
  <w:num w:numId="19">
    <w:abstractNumId w:val="1"/>
  </w:num>
  <w:num w:numId="20">
    <w:abstractNumId w:val="16"/>
  </w:num>
  <w:num w:numId="21">
    <w:abstractNumId w:val="33"/>
  </w:num>
  <w:num w:numId="22">
    <w:abstractNumId w:val="19"/>
  </w:num>
  <w:num w:numId="23">
    <w:abstractNumId w:val="21"/>
  </w:num>
  <w:num w:numId="24">
    <w:abstractNumId w:val="14"/>
  </w:num>
  <w:num w:numId="25">
    <w:abstractNumId w:val="5"/>
  </w:num>
  <w:num w:numId="26">
    <w:abstractNumId w:val="17"/>
  </w:num>
  <w:num w:numId="27">
    <w:abstractNumId w:val="32"/>
  </w:num>
  <w:num w:numId="28">
    <w:abstractNumId w:val="27"/>
  </w:num>
  <w:num w:numId="29">
    <w:abstractNumId w:val="4"/>
  </w:num>
  <w:num w:numId="30">
    <w:abstractNumId w:val="6"/>
  </w:num>
  <w:num w:numId="31">
    <w:abstractNumId w:val="11"/>
  </w:num>
  <w:num w:numId="32">
    <w:abstractNumId w:val="35"/>
  </w:num>
  <w:num w:numId="33">
    <w:abstractNumId w:val="36"/>
  </w:num>
  <w:num w:numId="34">
    <w:abstractNumId w:val="18"/>
  </w:num>
  <w:num w:numId="35">
    <w:abstractNumId w:val="24"/>
  </w:num>
  <w:num w:numId="36">
    <w:abstractNumId w:val="34"/>
  </w:num>
  <w:num w:numId="37">
    <w:abstractNumId w:val="31"/>
  </w:num>
  <w:num w:numId="3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03"/>
    <w:rsid w:val="000041C5"/>
    <w:rsid w:val="00011C4B"/>
    <w:rsid w:val="000120B5"/>
    <w:rsid w:val="00021499"/>
    <w:rsid w:val="00025C6E"/>
    <w:rsid w:val="00034C75"/>
    <w:rsid w:val="0004302C"/>
    <w:rsid w:val="00095215"/>
    <w:rsid w:val="000A6812"/>
    <w:rsid w:val="000D1704"/>
    <w:rsid w:val="00116869"/>
    <w:rsid w:val="00117CDC"/>
    <w:rsid w:val="001223FB"/>
    <w:rsid w:val="00123183"/>
    <w:rsid w:val="00124574"/>
    <w:rsid w:val="00132D60"/>
    <w:rsid w:val="0014374A"/>
    <w:rsid w:val="001437EA"/>
    <w:rsid w:val="001505F2"/>
    <w:rsid w:val="0015144C"/>
    <w:rsid w:val="00155DD1"/>
    <w:rsid w:val="001772EF"/>
    <w:rsid w:val="001E5106"/>
    <w:rsid w:val="00200BB8"/>
    <w:rsid w:val="00203009"/>
    <w:rsid w:val="002365EF"/>
    <w:rsid w:val="00266669"/>
    <w:rsid w:val="00267E87"/>
    <w:rsid w:val="002729AC"/>
    <w:rsid w:val="0028599B"/>
    <w:rsid w:val="0028749B"/>
    <w:rsid w:val="0029319F"/>
    <w:rsid w:val="002944B5"/>
    <w:rsid w:val="00297DEF"/>
    <w:rsid w:val="002C1C34"/>
    <w:rsid w:val="002C373B"/>
    <w:rsid w:val="002C7B63"/>
    <w:rsid w:val="00332D0F"/>
    <w:rsid w:val="00360027"/>
    <w:rsid w:val="003636EA"/>
    <w:rsid w:val="00366619"/>
    <w:rsid w:val="003A2881"/>
    <w:rsid w:val="003A4AB9"/>
    <w:rsid w:val="003B4637"/>
    <w:rsid w:val="003F5D8F"/>
    <w:rsid w:val="00405158"/>
    <w:rsid w:val="004076E3"/>
    <w:rsid w:val="00416BD0"/>
    <w:rsid w:val="004173F4"/>
    <w:rsid w:val="0042768F"/>
    <w:rsid w:val="00443605"/>
    <w:rsid w:val="00456A4A"/>
    <w:rsid w:val="004659B6"/>
    <w:rsid w:val="004C2E12"/>
    <w:rsid w:val="004C583F"/>
    <w:rsid w:val="004E7905"/>
    <w:rsid w:val="00510B24"/>
    <w:rsid w:val="005207C4"/>
    <w:rsid w:val="00523993"/>
    <w:rsid w:val="00531CAD"/>
    <w:rsid w:val="00532FF6"/>
    <w:rsid w:val="00564BC9"/>
    <w:rsid w:val="00565EBC"/>
    <w:rsid w:val="005672F3"/>
    <w:rsid w:val="00567E57"/>
    <w:rsid w:val="0057671B"/>
    <w:rsid w:val="005A3937"/>
    <w:rsid w:val="005A3D99"/>
    <w:rsid w:val="005B4342"/>
    <w:rsid w:val="005C1102"/>
    <w:rsid w:val="005C76A1"/>
    <w:rsid w:val="005D3412"/>
    <w:rsid w:val="005F1080"/>
    <w:rsid w:val="005F370A"/>
    <w:rsid w:val="006150CB"/>
    <w:rsid w:val="00651750"/>
    <w:rsid w:val="0065431C"/>
    <w:rsid w:val="00655D70"/>
    <w:rsid w:val="006967B8"/>
    <w:rsid w:val="006A09B5"/>
    <w:rsid w:val="006A756D"/>
    <w:rsid w:val="006A7A76"/>
    <w:rsid w:val="006C0A10"/>
    <w:rsid w:val="006C0C15"/>
    <w:rsid w:val="006C1200"/>
    <w:rsid w:val="006C15FA"/>
    <w:rsid w:val="006D7124"/>
    <w:rsid w:val="006E7D5C"/>
    <w:rsid w:val="006F3EF2"/>
    <w:rsid w:val="006F576B"/>
    <w:rsid w:val="00726DA5"/>
    <w:rsid w:val="007364B7"/>
    <w:rsid w:val="007417D9"/>
    <w:rsid w:val="007603A6"/>
    <w:rsid w:val="00765A94"/>
    <w:rsid w:val="00765B86"/>
    <w:rsid w:val="00776A5A"/>
    <w:rsid w:val="007775F9"/>
    <w:rsid w:val="007817C8"/>
    <w:rsid w:val="0078571D"/>
    <w:rsid w:val="00797A26"/>
    <w:rsid w:val="007A238E"/>
    <w:rsid w:val="007A397A"/>
    <w:rsid w:val="007E1175"/>
    <w:rsid w:val="008034FD"/>
    <w:rsid w:val="0082751A"/>
    <w:rsid w:val="008338EE"/>
    <w:rsid w:val="00840378"/>
    <w:rsid w:val="00843213"/>
    <w:rsid w:val="00851B7B"/>
    <w:rsid w:val="00851EED"/>
    <w:rsid w:val="00883CA6"/>
    <w:rsid w:val="00884852"/>
    <w:rsid w:val="008B20A6"/>
    <w:rsid w:val="008B529D"/>
    <w:rsid w:val="008C0603"/>
    <w:rsid w:val="008C2CDF"/>
    <w:rsid w:val="008C43A4"/>
    <w:rsid w:val="008E6F66"/>
    <w:rsid w:val="00904781"/>
    <w:rsid w:val="0091249C"/>
    <w:rsid w:val="00912FC5"/>
    <w:rsid w:val="00913B4A"/>
    <w:rsid w:val="009312DB"/>
    <w:rsid w:val="00952EFD"/>
    <w:rsid w:val="00960863"/>
    <w:rsid w:val="0096794B"/>
    <w:rsid w:val="009A723F"/>
    <w:rsid w:val="009C62CB"/>
    <w:rsid w:val="009D1BC1"/>
    <w:rsid w:val="00A018CB"/>
    <w:rsid w:val="00A421BF"/>
    <w:rsid w:val="00A51175"/>
    <w:rsid w:val="00A7044D"/>
    <w:rsid w:val="00A92056"/>
    <w:rsid w:val="00A92ECD"/>
    <w:rsid w:val="00AA3D3E"/>
    <w:rsid w:val="00AB07BD"/>
    <w:rsid w:val="00AC1F31"/>
    <w:rsid w:val="00AC2DCE"/>
    <w:rsid w:val="00AD7FFE"/>
    <w:rsid w:val="00B11039"/>
    <w:rsid w:val="00B12AB8"/>
    <w:rsid w:val="00B135B5"/>
    <w:rsid w:val="00B25157"/>
    <w:rsid w:val="00B516DC"/>
    <w:rsid w:val="00B5471B"/>
    <w:rsid w:val="00B60B49"/>
    <w:rsid w:val="00B83637"/>
    <w:rsid w:val="00B932F6"/>
    <w:rsid w:val="00C129E6"/>
    <w:rsid w:val="00C15ECF"/>
    <w:rsid w:val="00C33387"/>
    <w:rsid w:val="00C34F17"/>
    <w:rsid w:val="00CA3262"/>
    <w:rsid w:val="00CB3F70"/>
    <w:rsid w:val="00CB582E"/>
    <w:rsid w:val="00CC0B85"/>
    <w:rsid w:val="00CE34DA"/>
    <w:rsid w:val="00D01083"/>
    <w:rsid w:val="00D1096B"/>
    <w:rsid w:val="00D11545"/>
    <w:rsid w:val="00D62A06"/>
    <w:rsid w:val="00D74588"/>
    <w:rsid w:val="00D77AB8"/>
    <w:rsid w:val="00D801C4"/>
    <w:rsid w:val="00DA6F22"/>
    <w:rsid w:val="00DB34D4"/>
    <w:rsid w:val="00DC44C1"/>
    <w:rsid w:val="00DC77A6"/>
    <w:rsid w:val="00DE25ED"/>
    <w:rsid w:val="00DE7176"/>
    <w:rsid w:val="00DF0430"/>
    <w:rsid w:val="00E03288"/>
    <w:rsid w:val="00E4311C"/>
    <w:rsid w:val="00E51C41"/>
    <w:rsid w:val="00E57B9C"/>
    <w:rsid w:val="00E73EE3"/>
    <w:rsid w:val="00E91CD4"/>
    <w:rsid w:val="00EA1A25"/>
    <w:rsid w:val="00EA20BB"/>
    <w:rsid w:val="00EB1861"/>
    <w:rsid w:val="00EB1F79"/>
    <w:rsid w:val="00EC46C6"/>
    <w:rsid w:val="00F0325D"/>
    <w:rsid w:val="00F404F3"/>
    <w:rsid w:val="00F76C98"/>
    <w:rsid w:val="00F91EA8"/>
    <w:rsid w:val="00FB06B5"/>
    <w:rsid w:val="00FC3526"/>
    <w:rsid w:val="00FD06BD"/>
    <w:rsid w:val="00FD2C22"/>
    <w:rsid w:val="00FE5357"/>
    <w:rsid w:val="00FE5A50"/>
    <w:rsid w:val="00FE7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1F212"/>
  <w15:docId w15:val="{52710867-194C-4FC8-8203-B41C32C4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70A"/>
    <w:pPr>
      <w:ind w:firstLine="709"/>
      <w:jc w:val="both"/>
    </w:pPr>
    <w:rPr>
      <w:rFonts w:ascii="Times New Roman" w:hAnsi="Times New Roman"/>
      <w:sz w:val="22"/>
      <w:szCs w:val="24"/>
      <w:lang w:val="en-US" w:eastAsia="en-US" w:bidi="en-US"/>
    </w:rPr>
  </w:style>
  <w:style w:type="paragraph" w:styleId="1">
    <w:name w:val="heading 1"/>
    <w:basedOn w:val="a"/>
    <w:next w:val="a"/>
    <w:uiPriority w:val="9"/>
    <w:qFormat/>
    <w:rsid w:val="008C2CD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8C2CD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qFormat/>
    <w:rsid w:val="008C2CDF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paragraph" w:styleId="4">
    <w:name w:val="heading 4"/>
    <w:basedOn w:val="a"/>
    <w:next w:val="a"/>
    <w:uiPriority w:val="9"/>
    <w:qFormat/>
    <w:rsid w:val="008C2CD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qFormat/>
    <w:rsid w:val="008C2CD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qFormat/>
    <w:rsid w:val="008C2CDF"/>
    <w:pPr>
      <w:spacing w:before="240" w:after="60"/>
      <w:outlineLvl w:val="5"/>
    </w:pPr>
    <w:rPr>
      <w:b/>
      <w:bCs/>
      <w:szCs w:val="22"/>
    </w:rPr>
  </w:style>
  <w:style w:type="paragraph" w:styleId="7">
    <w:name w:val="heading 7"/>
    <w:basedOn w:val="a"/>
    <w:next w:val="a"/>
    <w:uiPriority w:val="9"/>
    <w:qFormat/>
    <w:rsid w:val="008C2CDF"/>
    <w:pPr>
      <w:spacing w:before="240" w:after="60"/>
      <w:outlineLvl w:val="6"/>
    </w:pPr>
  </w:style>
  <w:style w:type="paragraph" w:styleId="8">
    <w:name w:val="heading 8"/>
    <w:basedOn w:val="a"/>
    <w:next w:val="a"/>
    <w:uiPriority w:val="9"/>
    <w:qFormat/>
    <w:rsid w:val="008C2CD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uiPriority w:val="9"/>
    <w:qFormat/>
    <w:rsid w:val="008C2CDF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8C2CD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8C2CDF"/>
    <w:rPr>
      <w:rFonts w:ascii="Cambria" w:eastAsia="Times New Roman" w:hAnsi="Cambria"/>
      <w:b/>
      <w:bCs/>
      <w:sz w:val="26"/>
      <w:szCs w:val="26"/>
    </w:rPr>
  </w:style>
  <w:style w:type="paragraph" w:customStyle="1" w:styleId="a3">
    <w:name w:val="Код"/>
    <w:basedOn w:val="a"/>
    <w:link w:val="a4"/>
    <w:qFormat/>
    <w:rsid w:val="008C2CDF"/>
    <w:pPr>
      <w:ind w:firstLine="0"/>
      <w:jc w:val="left"/>
    </w:pPr>
    <w:rPr>
      <w:rFonts w:ascii="Courier New" w:hAnsi="Courier New"/>
      <w:lang w:val="ru-RU"/>
    </w:rPr>
  </w:style>
  <w:style w:type="paragraph" w:styleId="a5">
    <w:name w:val="header"/>
    <w:basedOn w:val="a"/>
    <w:rsid w:val="00FE5357"/>
    <w:pPr>
      <w:tabs>
        <w:tab w:val="center" w:pos="4677"/>
        <w:tab w:val="right" w:pos="9355"/>
      </w:tabs>
    </w:pPr>
  </w:style>
  <w:style w:type="paragraph" w:styleId="a6">
    <w:name w:val="TOC Heading"/>
    <w:basedOn w:val="1"/>
    <w:next w:val="a"/>
    <w:uiPriority w:val="39"/>
    <w:qFormat/>
    <w:rsid w:val="008C2CDF"/>
    <w:pPr>
      <w:outlineLvl w:val="9"/>
    </w:pPr>
  </w:style>
  <w:style w:type="paragraph" w:styleId="a7">
    <w:name w:val="footer"/>
    <w:basedOn w:val="a"/>
    <w:rsid w:val="00FE5357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FE5357"/>
  </w:style>
  <w:style w:type="paragraph" w:customStyle="1" w:styleId="a9">
    <w:name w:val="Цель работы"/>
    <w:basedOn w:val="a"/>
    <w:rsid w:val="00B83637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4">
    <w:name w:val="Код Знак"/>
    <w:link w:val="a3"/>
    <w:rsid w:val="009A723F"/>
    <w:rPr>
      <w:rFonts w:ascii="Courier New" w:hAnsi="Courier New"/>
      <w:sz w:val="22"/>
      <w:szCs w:val="24"/>
      <w:lang w:val="ru-RU" w:eastAsia="en-US" w:bidi="en-US"/>
    </w:rPr>
  </w:style>
  <w:style w:type="character" w:styleId="aa">
    <w:name w:val="Strong"/>
    <w:basedOn w:val="a0"/>
    <w:uiPriority w:val="22"/>
    <w:qFormat/>
    <w:rsid w:val="00DC77A6"/>
    <w:rPr>
      <w:b/>
      <w:bCs/>
    </w:rPr>
  </w:style>
  <w:style w:type="paragraph" w:styleId="ab">
    <w:name w:val="List Paragraph"/>
    <w:basedOn w:val="a"/>
    <w:uiPriority w:val="1"/>
    <w:qFormat/>
    <w:rsid w:val="00E73EE3"/>
    <w:pPr>
      <w:ind w:left="720"/>
      <w:contextualSpacing/>
    </w:pPr>
  </w:style>
  <w:style w:type="paragraph" w:customStyle="1" w:styleId="forkyrsach">
    <w:name w:val="for_kyrsach"/>
    <w:basedOn w:val="a"/>
    <w:rsid w:val="00E73EE3"/>
    <w:pPr>
      <w:widowControl w:val="0"/>
      <w:autoSpaceDE w:val="0"/>
      <w:autoSpaceDN w:val="0"/>
      <w:adjustRightInd w:val="0"/>
      <w:ind w:firstLine="0"/>
      <w:jc w:val="left"/>
    </w:pPr>
    <w:rPr>
      <w:rFonts w:ascii="Arial" w:hAnsi="Arial" w:cs="Arial"/>
      <w:szCs w:val="22"/>
      <w:lang w:val="ru-RU" w:eastAsia="ru-RU" w:bidi="ar-SA"/>
    </w:rPr>
  </w:style>
  <w:style w:type="character" w:styleId="ac">
    <w:name w:val="Hyperlink"/>
    <w:basedOn w:val="a0"/>
    <w:uiPriority w:val="99"/>
    <w:unhideWhenUsed/>
    <w:rsid w:val="00840378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037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E7905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  <w:style w:type="character" w:customStyle="1" w:styleId="d813de27">
    <w:name w:val="d813de27"/>
    <w:basedOn w:val="a0"/>
    <w:rsid w:val="004E7905"/>
  </w:style>
  <w:style w:type="paragraph" w:styleId="HTML">
    <w:name w:val="HTML Preformatted"/>
    <w:basedOn w:val="a"/>
    <w:link w:val="HTML0"/>
    <w:uiPriority w:val="99"/>
    <w:unhideWhenUsed/>
    <w:rsid w:val="004E7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ru-BY" w:eastAsia="ru-BY" w:bidi="ar-SA"/>
    </w:rPr>
  </w:style>
  <w:style w:type="character" w:customStyle="1" w:styleId="HTML0">
    <w:name w:val="Стандартный HTML Знак"/>
    <w:basedOn w:val="a0"/>
    <w:link w:val="HTML"/>
    <w:uiPriority w:val="99"/>
    <w:rsid w:val="004E7905"/>
    <w:rPr>
      <w:rFonts w:ascii="Courier New" w:hAnsi="Courier New" w:cs="Courier New"/>
      <w:lang w:val="ru-BY" w:eastAsia="ru-BY"/>
    </w:rPr>
  </w:style>
  <w:style w:type="character" w:customStyle="1" w:styleId="token">
    <w:name w:val="token"/>
    <w:basedOn w:val="a0"/>
    <w:rsid w:val="004E7905"/>
  </w:style>
  <w:style w:type="character" w:styleId="HTML1">
    <w:name w:val="HTML Code"/>
    <w:basedOn w:val="a0"/>
    <w:uiPriority w:val="99"/>
    <w:semiHidden/>
    <w:unhideWhenUsed/>
    <w:rsid w:val="00D801C4"/>
    <w:rPr>
      <w:rFonts w:ascii="Courier New" w:eastAsia="Times New Roman" w:hAnsi="Courier New" w:cs="Courier New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E91CD4"/>
    <w:pPr>
      <w:spacing w:before="100" w:beforeAutospacing="1" w:after="100" w:afterAutospacing="1"/>
      <w:ind w:firstLine="0"/>
      <w:jc w:val="left"/>
    </w:pPr>
    <w:rPr>
      <w:sz w:val="24"/>
      <w:lang w:val="ru-BY" w:eastAsia="ru-BY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89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0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1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2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63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57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9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4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2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0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8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84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58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0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5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9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2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1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1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0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0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4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48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1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2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8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86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71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7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6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79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3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5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65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2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53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1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61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1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9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1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69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9851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4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313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9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82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8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302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07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827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554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79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30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9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21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3133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608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0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2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830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84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0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25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11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0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0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21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82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9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4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1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6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5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0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7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9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68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33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06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8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1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9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7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30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4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86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5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3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39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4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8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5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9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89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1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96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41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8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5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0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5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24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38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6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9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1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3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6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7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0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2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56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5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34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12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0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04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37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5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56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1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48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51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8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4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59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6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61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4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6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2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1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0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1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5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6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7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81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2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2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6067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4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0033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608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9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5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47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73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16\&#1086;&#1072;&#1080;&#1087;\&#1064;&#1072;&#1073;&#1083;&#1086;&#1085;%20&#1083;&#1072;&#1073;&#1086;&#1088;&#1072;&#1090;&#1086;&#1088;&#1085;&#1086;&#1081;%20&#1054;&#1040;&#1080;&#105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A9C12-16D4-4DDC-A207-FDAC8165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лабораторной ОАиП.dot</Template>
  <TotalTime>35</TotalTime>
  <Pages>4</Pages>
  <Words>545</Words>
  <Characters>3113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БНТУ</Company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Никита Шаплавский</cp:lastModifiedBy>
  <cp:revision>13</cp:revision>
  <cp:lastPrinted>2026-02-10T07:17:00Z</cp:lastPrinted>
  <dcterms:created xsi:type="dcterms:W3CDTF">2026-03-10T07:40:00Z</dcterms:created>
  <dcterms:modified xsi:type="dcterms:W3CDTF">2026-04-06T19:20:00Z</dcterms:modified>
</cp:coreProperties>
</file>