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8DC59" w14:textId="77777777" w:rsidR="005207C4" w:rsidRPr="007775F9" w:rsidRDefault="005207C4" w:rsidP="00A7044D">
      <w:pPr>
        <w:spacing w:before="240" w:after="200" w:line="276" w:lineRule="auto"/>
        <w:jc w:val="center"/>
        <w:rPr>
          <w:rFonts w:eastAsia="Calibri"/>
          <w:sz w:val="28"/>
          <w:szCs w:val="28"/>
          <w:lang w:val="ru-RU" w:bidi="ar-SA"/>
        </w:rPr>
      </w:pPr>
      <w:r w:rsidRPr="007775F9">
        <w:rPr>
          <w:rFonts w:eastAsia="Calibri"/>
          <w:sz w:val="28"/>
          <w:szCs w:val="28"/>
          <w:lang w:val="ru-RU"/>
        </w:rPr>
        <w:t>МИНИСТЕРСТВО ОБРАЗОВАНИЯ РЕСПУБЛИКИ БЕЛАРУСЬ</w:t>
      </w:r>
    </w:p>
    <w:p w14:paraId="693A2383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БЕЛОРУССКИЙ НАЦИОНАЛЬНЫЙ ТЕХНИЧЕСКИЙ УНИВЕРСИТЕТ</w:t>
      </w:r>
    </w:p>
    <w:p w14:paraId="767148FB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Факультет информационных технологий и робототехники</w:t>
      </w:r>
    </w:p>
    <w:p w14:paraId="7309B0B4" w14:textId="22C97B3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Кафедра «Программное обеспечение информационных</w:t>
      </w:r>
    </w:p>
    <w:p w14:paraId="55CCDC68" w14:textId="7777777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систем и технологий»</w:t>
      </w:r>
    </w:p>
    <w:p w14:paraId="2F3054BA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C2F4054" w14:textId="7777777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BC3D1C5" w14:textId="7777777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52536B20" w14:textId="7777777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5418E81" w14:textId="7777777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1F04C993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15B5D6A9" w14:textId="77777777" w:rsidR="005207C4" w:rsidRPr="007775F9" w:rsidRDefault="005207C4" w:rsidP="00A7044D">
      <w:pPr>
        <w:spacing w:line="360" w:lineRule="auto"/>
        <w:jc w:val="center"/>
        <w:rPr>
          <w:rFonts w:eastAsia="Calibri"/>
          <w:b/>
          <w:sz w:val="28"/>
          <w:szCs w:val="28"/>
          <w:lang w:val="ru-RU"/>
        </w:rPr>
      </w:pPr>
      <w:r w:rsidRPr="007775F9">
        <w:rPr>
          <w:rFonts w:eastAsia="Calibri"/>
          <w:b/>
          <w:sz w:val="28"/>
          <w:szCs w:val="28"/>
          <w:lang w:val="ru-RU"/>
        </w:rPr>
        <w:t>ОТЧЕТ</w:t>
      </w:r>
    </w:p>
    <w:p w14:paraId="7BF8C517" w14:textId="55CC732A" w:rsidR="005207C4" w:rsidRPr="00300881" w:rsidRDefault="005207C4" w:rsidP="00A7044D">
      <w:pPr>
        <w:spacing w:line="360" w:lineRule="auto"/>
        <w:jc w:val="center"/>
        <w:rPr>
          <w:rFonts w:eastAsia="Calibri"/>
          <w:sz w:val="28"/>
          <w:szCs w:val="28"/>
        </w:rPr>
      </w:pPr>
      <w:r w:rsidRPr="007775F9">
        <w:rPr>
          <w:rFonts w:eastAsia="Calibri"/>
          <w:sz w:val="28"/>
          <w:szCs w:val="28"/>
          <w:lang w:val="ru-RU"/>
        </w:rPr>
        <w:t xml:space="preserve">по лабораторной работе № </w:t>
      </w:r>
      <w:r w:rsidR="00300881">
        <w:rPr>
          <w:rFonts w:eastAsia="Calibri"/>
          <w:sz w:val="28"/>
          <w:szCs w:val="28"/>
        </w:rPr>
        <w:t>10</w:t>
      </w:r>
    </w:p>
    <w:p w14:paraId="11AE104C" w14:textId="25C8C60B" w:rsidR="005207C4" w:rsidRPr="007775F9" w:rsidRDefault="005207C4" w:rsidP="00A7044D">
      <w:pPr>
        <w:spacing w:line="360" w:lineRule="auto"/>
        <w:jc w:val="center"/>
        <w:rPr>
          <w:rFonts w:eastAsia="Calibri"/>
          <w:b/>
          <w:sz w:val="28"/>
          <w:szCs w:val="28"/>
          <w:lang w:val="ru-RU"/>
        </w:rPr>
      </w:pPr>
      <w:r w:rsidRPr="007775F9">
        <w:rPr>
          <w:rFonts w:eastAsia="Calibri"/>
          <w:b/>
          <w:sz w:val="28"/>
          <w:szCs w:val="28"/>
          <w:lang w:val="ru-RU"/>
        </w:rPr>
        <w:t>«</w:t>
      </w:r>
      <w:r w:rsidRPr="007775F9">
        <w:rPr>
          <w:rFonts w:eastAsia="Calibri"/>
          <w:sz w:val="28"/>
          <w:szCs w:val="28"/>
          <w:lang w:val="ru-RU"/>
        </w:rPr>
        <w:t xml:space="preserve">Проектирование базы данных» (вариант </w:t>
      </w:r>
      <w:r w:rsidR="004076E3">
        <w:rPr>
          <w:rFonts w:eastAsia="Calibri"/>
          <w:sz w:val="28"/>
          <w:szCs w:val="28"/>
          <w:lang w:val="ru-RU"/>
        </w:rPr>
        <w:t>2</w:t>
      </w:r>
      <w:r w:rsidR="00416BD0">
        <w:rPr>
          <w:rFonts w:eastAsia="Calibri"/>
          <w:sz w:val="28"/>
          <w:szCs w:val="28"/>
          <w:lang w:val="ru-RU"/>
        </w:rPr>
        <w:t>0</w:t>
      </w:r>
      <w:r w:rsidRPr="007775F9">
        <w:rPr>
          <w:rFonts w:eastAsia="Calibri"/>
          <w:sz w:val="28"/>
          <w:szCs w:val="28"/>
          <w:lang w:val="ru-RU"/>
        </w:rPr>
        <w:t>)</w:t>
      </w:r>
    </w:p>
    <w:p w14:paraId="5DB400B6" w14:textId="77777777" w:rsidR="005207C4" w:rsidRPr="007775F9" w:rsidRDefault="005207C4" w:rsidP="00A7044D">
      <w:pPr>
        <w:spacing w:line="360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по учебной дисциплине «Базы данных»</w:t>
      </w:r>
    </w:p>
    <w:p w14:paraId="5D8C1C6F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32BB1C1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1E4F1461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5ACD89DB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1A2E6E61" w14:textId="77777777" w:rsidR="005207C4" w:rsidRPr="007775F9" w:rsidRDefault="005207C4" w:rsidP="00A7044D">
      <w:pPr>
        <w:spacing w:line="360" w:lineRule="exact"/>
        <w:jc w:val="left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Выполнил:</w:t>
      </w:r>
    </w:p>
    <w:p w14:paraId="024D2E39" w14:textId="36510A77" w:rsidR="005207C4" w:rsidRPr="004076E3" w:rsidRDefault="005207C4" w:rsidP="00A7044D">
      <w:pPr>
        <w:tabs>
          <w:tab w:val="left" w:pos="6804"/>
        </w:tabs>
        <w:spacing w:line="360" w:lineRule="exact"/>
        <w:jc w:val="left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студент учебной группы 10701323</w:t>
      </w:r>
      <w:r w:rsidRPr="007775F9">
        <w:rPr>
          <w:rFonts w:eastAsia="Calibri"/>
          <w:sz w:val="28"/>
          <w:szCs w:val="28"/>
          <w:lang w:val="ru-RU"/>
        </w:rPr>
        <w:tab/>
      </w:r>
      <w:r w:rsidR="004076E3" w:rsidRPr="004076E3">
        <w:rPr>
          <w:rFonts w:eastAsia="Calibri"/>
          <w:sz w:val="28"/>
          <w:szCs w:val="28"/>
          <w:lang w:val="ru-RU"/>
        </w:rPr>
        <w:t xml:space="preserve"> </w:t>
      </w:r>
      <w:r w:rsidR="004076E3">
        <w:rPr>
          <w:rFonts w:eastAsia="Calibri"/>
          <w:sz w:val="28"/>
          <w:szCs w:val="28"/>
          <w:lang w:val="ru-RU"/>
        </w:rPr>
        <w:t>Н.С. Шаплавский</w:t>
      </w:r>
    </w:p>
    <w:p w14:paraId="65F2EFE9" w14:textId="4A84D23A" w:rsidR="005207C4" w:rsidRPr="007775F9" w:rsidRDefault="00360027" w:rsidP="00A7044D">
      <w:pPr>
        <w:tabs>
          <w:tab w:val="left" w:pos="6804"/>
        </w:tabs>
        <w:spacing w:after="200" w:line="276" w:lineRule="auto"/>
        <w:jc w:val="left"/>
        <w:rPr>
          <w:rFonts w:eastAsia="Calibri"/>
          <w:sz w:val="28"/>
          <w:szCs w:val="28"/>
          <w:lang w:val="ru-RU"/>
        </w:rPr>
      </w:pPr>
      <w:r>
        <w:rPr>
          <w:rFonts w:eastAsia="Calibri"/>
          <w:sz w:val="28"/>
          <w:szCs w:val="28"/>
          <w:lang w:val="ru-RU"/>
        </w:rPr>
        <w:t>2</w:t>
      </w:r>
      <w:r w:rsidR="005F370A">
        <w:rPr>
          <w:rFonts w:eastAsia="Calibri"/>
          <w:sz w:val="28"/>
          <w:szCs w:val="28"/>
          <w:lang w:val="ru-RU"/>
        </w:rPr>
        <w:t>5</w:t>
      </w:r>
      <w:r w:rsidR="00912FC5" w:rsidRPr="00D11545">
        <w:rPr>
          <w:rFonts w:eastAsia="Calibri"/>
          <w:sz w:val="28"/>
          <w:szCs w:val="28"/>
          <w:lang w:val="ru-RU"/>
        </w:rPr>
        <w:t>.03</w:t>
      </w:r>
      <w:r w:rsidR="005207C4" w:rsidRPr="007775F9">
        <w:rPr>
          <w:rFonts w:eastAsia="Calibri"/>
          <w:sz w:val="28"/>
          <w:szCs w:val="28"/>
          <w:lang w:val="ru-RU"/>
        </w:rPr>
        <w:t>.2026</w:t>
      </w:r>
    </w:p>
    <w:p w14:paraId="33EAA81F" w14:textId="67FE1AEF" w:rsidR="005207C4" w:rsidRPr="00300881" w:rsidRDefault="005207C4" w:rsidP="00A7044D">
      <w:pPr>
        <w:tabs>
          <w:tab w:val="left" w:pos="6804"/>
        </w:tabs>
        <w:spacing w:line="360" w:lineRule="exact"/>
        <w:jc w:val="left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Проверил:</w:t>
      </w:r>
      <w:r w:rsidRPr="007775F9">
        <w:rPr>
          <w:rFonts w:eastAsia="Calibri"/>
          <w:sz w:val="28"/>
          <w:szCs w:val="28"/>
          <w:lang w:val="ru-RU"/>
        </w:rPr>
        <w:br/>
      </w:r>
      <w:r w:rsidR="007775F9">
        <w:rPr>
          <w:rFonts w:eastAsia="Calibri"/>
          <w:sz w:val="28"/>
          <w:szCs w:val="28"/>
          <w:lang w:val="ru-RU"/>
        </w:rPr>
        <w:t xml:space="preserve">          </w:t>
      </w:r>
      <w:r w:rsidRPr="007775F9">
        <w:rPr>
          <w:rFonts w:eastAsia="Calibri"/>
          <w:sz w:val="28"/>
          <w:szCs w:val="28"/>
          <w:lang w:val="ru-RU"/>
        </w:rPr>
        <w:t>преподаватель кафедры «ПОИСиТ»</w:t>
      </w:r>
      <w:r w:rsidRPr="007775F9">
        <w:rPr>
          <w:rFonts w:eastAsia="Calibri"/>
          <w:sz w:val="28"/>
          <w:szCs w:val="28"/>
          <w:lang w:val="ru-RU"/>
        </w:rPr>
        <w:tab/>
        <w:t>Е.В.Гапанович</w:t>
      </w:r>
    </w:p>
    <w:p w14:paraId="4C407C03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0E25541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5ED9A78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2A18E50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ADD71EB" w14:textId="77777777" w:rsidR="005207C4" w:rsidRPr="00366619" w:rsidRDefault="005207C4" w:rsidP="00A7044D">
      <w:pPr>
        <w:jc w:val="center"/>
        <w:rPr>
          <w:rFonts w:asciiTheme="minorHAnsi" w:eastAsiaTheme="minorHAnsi" w:hAnsiTheme="minorHAnsi" w:cstheme="minorBidi"/>
          <w:szCs w:val="22"/>
          <w:lang w:val="ru-RU"/>
        </w:rPr>
      </w:pPr>
      <w:r w:rsidRPr="00366619">
        <w:rPr>
          <w:rFonts w:eastAsia="Calibri"/>
          <w:sz w:val="28"/>
          <w:szCs w:val="28"/>
          <w:lang w:val="ru-RU"/>
        </w:rPr>
        <w:t>Минск 2026</w:t>
      </w:r>
    </w:p>
    <w:p w14:paraId="0D5E782D" w14:textId="77777777" w:rsidR="00FE5357" w:rsidRPr="00726DA5" w:rsidRDefault="00FE5357" w:rsidP="00851EED">
      <w:pPr>
        <w:rPr>
          <w:sz w:val="28"/>
          <w:szCs w:val="28"/>
          <w:lang w:val="ru-RU"/>
        </w:rPr>
      </w:pPr>
    </w:p>
    <w:p w14:paraId="7C351E33" w14:textId="77777777" w:rsidR="00FE5357" w:rsidRPr="00726DA5" w:rsidRDefault="00FE5357" w:rsidP="00851EED">
      <w:pPr>
        <w:rPr>
          <w:sz w:val="28"/>
          <w:szCs w:val="28"/>
          <w:lang w:val="ru-RU"/>
        </w:rPr>
        <w:sectPr w:rsidR="00FE5357" w:rsidRPr="00726DA5" w:rsidSect="00FE5357">
          <w:headerReference w:type="default" r:id="rId8"/>
          <w:footerReference w:type="default" r:id="rId9"/>
          <w:pgSz w:w="11906" w:h="16838" w:code="9"/>
          <w:pgMar w:top="1134" w:right="567" w:bottom="1134" w:left="1418" w:header="709" w:footer="709" w:gutter="0"/>
          <w:cols w:space="708"/>
          <w:vAlign w:val="both"/>
          <w:titlePg/>
          <w:docGrid w:linePitch="360"/>
        </w:sectPr>
      </w:pPr>
    </w:p>
    <w:p w14:paraId="5E700481" w14:textId="77777777" w:rsidR="00D11545" w:rsidRDefault="00366619" w:rsidP="00D11545">
      <w:pPr>
        <w:ind w:firstLine="525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 xml:space="preserve">  </w:t>
      </w:r>
      <w:r w:rsidR="00200BB8" w:rsidRPr="00726DA5">
        <w:rPr>
          <w:b/>
          <w:bCs/>
          <w:sz w:val="28"/>
          <w:szCs w:val="28"/>
          <w:lang w:val="ru-RU"/>
        </w:rPr>
        <w:t>Цель работы:</w:t>
      </w:r>
    </w:p>
    <w:p w14:paraId="068E22EA" w14:textId="77777777" w:rsidR="00300881" w:rsidRDefault="00300881" w:rsidP="00300881">
      <w:pPr>
        <w:pStyle w:val="ae"/>
        <w:shd w:val="clear" w:color="auto" w:fill="FFFFFF"/>
        <w:spacing w:line="299" w:lineRule="atLeast"/>
        <w:rPr>
          <w:color w:val="000000"/>
          <w:lang w:val="ru-RU" w:eastAsia="ru-RU"/>
        </w:rPr>
      </w:pPr>
      <w:r>
        <w:rPr>
          <w:b/>
          <w:bCs/>
          <w:color w:val="000000"/>
        </w:rPr>
        <w:t>Цель</w:t>
      </w:r>
      <w:r>
        <w:rPr>
          <w:color w:val="000000"/>
        </w:rPr>
        <w:t xml:space="preserve">: получить практические навыки создания и использования </w:t>
      </w:r>
      <w:r>
        <w:rPr>
          <w:color w:val="000000"/>
          <w:lang w:val="en-US"/>
        </w:rPr>
        <w:t>LINQ</w:t>
      </w:r>
      <w:r>
        <w:rPr>
          <w:color w:val="000000"/>
        </w:rPr>
        <w:t>-запросов.</w:t>
      </w:r>
    </w:p>
    <w:p w14:paraId="51C6F6FD" w14:textId="63C10DDF" w:rsidR="00A92ECD" w:rsidRDefault="00726DA5" w:rsidP="00A92ECD">
      <w:pPr>
        <w:rPr>
          <w:b/>
          <w:bCs/>
          <w:sz w:val="28"/>
          <w:szCs w:val="28"/>
          <w:lang w:val="ru-RU" w:eastAsia="ru-RU"/>
        </w:rPr>
      </w:pPr>
      <w:r>
        <w:rPr>
          <w:b/>
          <w:bCs/>
          <w:sz w:val="28"/>
          <w:szCs w:val="28"/>
          <w:lang w:val="ru-RU" w:eastAsia="ru-RU"/>
        </w:rPr>
        <w:t xml:space="preserve">Задание: </w:t>
      </w:r>
    </w:p>
    <w:p w14:paraId="41C9D5AB" w14:textId="77777777" w:rsidR="00300881" w:rsidRDefault="00300881" w:rsidP="00300881">
      <w:pPr>
        <w:pStyle w:val="ae"/>
        <w:numPr>
          <w:ilvl w:val="0"/>
          <w:numId w:val="39"/>
        </w:numPr>
        <w:shd w:val="clear" w:color="auto" w:fill="FFFFFF"/>
        <w:spacing w:before="0" w:beforeAutospacing="0" w:after="0" w:afterAutospacing="0" w:line="299" w:lineRule="atLeast"/>
        <w:jc w:val="both"/>
        <w:rPr>
          <w:color w:val="000000"/>
          <w:lang w:val="ru-RU" w:eastAsia="ru-RU"/>
        </w:rPr>
      </w:pPr>
      <w:r>
        <w:rPr>
          <w:color w:val="000000"/>
        </w:rPr>
        <w:t xml:space="preserve">Создать для своего варианта задания классы моделей всех таблиц и класс контекста. </w:t>
      </w:r>
    </w:p>
    <w:p w14:paraId="7716E140" w14:textId="77777777" w:rsidR="00300881" w:rsidRDefault="00300881" w:rsidP="00300881">
      <w:pPr>
        <w:pStyle w:val="ae"/>
        <w:numPr>
          <w:ilvl w:val="0"/>
          <w:numId w:val="39"/>
        </w:numPr>
        <w:shd w:val="clear" w:color="auto" w:fill="FFFFFF"/>
        <w:spacing w:before="0" w:beforeAutospacing="0" w:after="0" w:afterAutospacing="0" w:line="299" w:lineRule="atLeast"/>
        <w:jc w:val="both"/>
        <w:rPr>
          <w:color w:val="000000"/>
        </w:rPr>
      </w:pPr>
      <w:r>
        <w:rPr>
          <w:color w:val="000000"/>
        </w:rPr>
        <w:t xml:space="preserve">Создать </w:t>
      </w:r>
      <w:r>
        <w:rPr>
          <w:color w:val="000000"/>
          <w:lang w:val="en-US"/>
        </w:rPr>
        <w:t>LINQ</w:t>
      </w:r>
      <w:r>
        <w:rPr>
          <w:color w:val="000000"/>
        </w:rPr>
        <w:t>-запросы для сортировки и фильтрации данных по одной из таблиц и формы для иллюстрации их работы.</w:t>
      </w:r>
    </w:p>
    <w:p w14:paraId="43CC562D" w14:textId="77777777" w:rsidR="00300881" w:rsidRDefault="00300881" w:rsidP="00300881">
      <w:pPr>
        <w:pStyle w:val="ae"/>
        <w:numPr>
          <w:ilvl w:val="0"/>
          <w:numId w:val="39"/>
        </w:numPr>
        <w:shd w:val="clear" w:color="auto" w:fill="FFFFFF"/>
        <w:spacing w:before="0" w:beforeAutospacing="0" w:after="0" w:afterAutospacing="0" w:line="299" w:lineRule="atLeast"/>
        <w:jc w:val="both"/>
        <w:rPr>
          <w:color w:val="000000"/>
        </w:rPr>
      </w:pPr>
      <w:r>
        <w:rPr>
          <w:color w:val="000000"/>
        </w:rPr>
        <w:t xml:space="preserve">Создать формы в которой можно выполнять операции создания, модификации и удаления данных, использую </w:t>
      </w:r>
      <w:r>
        <w:rPr>
          <w:color w:val="000000"/>
          <w:lang w:val="en-US"/>
        </w:rPr>
        <w:t>LINQ-</w:t>
      </w:r>
      <w:r>
        <w:rPr>
          <w:color w:val="000000"/>
        </w:rPr>
        <w:t>запросы.</w:t>
      </w:r>
    </w:p>
    <w:p w14:paraId="69F33D77" w14:textId="757C7365" w:rsidR="00CA3262" w:rsidRDefault="00CA3262" w:rsidP="00A7044D">
      <w:pPr>
        <w:pStyle w:val="HTML"/>
        <w:wordWrap w:val="0"/>
        <w:spacing w:line="330" w:lineRule="atLeast"/>
        <w:ind w:firstLine="709"/>
        <w:jc w:val="center"/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</w:pPr>
    </w:p>
    <w:p w14:paraId="6F1C6E1F" w14:textId="30B98FA0" w:rsidR="00CA3262" w:rsidRDefault="00CA3262" w:rsidP="00CA3262">
      <w:pPr>
        <w:pStyle w:val="HTML"/>
        <w:wordWrap w:val="0"/>
        <w:spacing w:line="330" w:lineRule="atLeast"/>
        <w:ind w:firstLine="709"/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</w:pPr>
    </w:p>
    <w:p w14:paraId="59C7CA69" w14:textId="5639B4E9" w:rsidR="00CA3262" w:rsidRPr="00EB1F79" w:rsidRDefault="00905AEB" w:rsidP="00D11545">
      <w:pPr>
        <w:pStyle w:val="HTML"/>
        <w:wordWrap w:val="0"/>
        <w:spacing w:line="330" w:lineRule="atLeast"/>
        <w:jc w:val="center"/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</w:pPr>
      <w:r w:rsidRPr="00905AEB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drawing>
          <wp:inline distT="0" distB="0" distL="0" distR="0" wp14:anchorId="7EDE4361" wp14:editId="12D729BA">
            <wp:extent cx="3762375" cy="4338006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8596" cy="434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C738" w14:textId="79310DD8" w:rsidR="00CA3262" w:rsidRDefault="00CA3262" w:rsidP="00CA3262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Рисунок </w:t>
      </w:r>
      <w:r w:rsidR="00FE5A50">
        <w:rPr>
          <w:rFonts w:ascii="Times New Roman" w:hAnsi="Times New Roman" w:cs="Times New Roman"/>
          <w:color w:val="0F1115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– </w:t>
      </w:r>
      <w:r w:rsidR="00D11545">
        <w:rPr>
          <w:rFonts w:ascii="Times New Roman" w:hAnsi="Times New Roman" w:cs="Times New Roman"/>
          <w:color w:val="0F1115"/>
          <w:sz w:val="28"/>
          <w:szCs w:val="28"/>
          <w:lang w:val="ru-RU"/>
        </w:rPr>
        <w:t>Главная форма</w:t>
      </w:r>
      <w:r w:rsidR="00FE5A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</w:p>
    <w:p w14:paraId="5797FB0A" w14:textId="3B68610F" w:rsidR="00FE5A50" w:rsidRDefault="00FE5A50" w:rsidP="00CA3262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</w:p>
    <w:p w14:paraId="7A7776F3" w14:textId="77777777" w:rsidR="00FE5A50" w:rsidRPr="00300881" w:rsidRDefault="00FE5A50" w:rsidP="00CA3262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2676AACB" w14:textId="6C015255" w:rsidR="005207C4" w:rsidRDefault="005207C4" w:rsidP="00267E87">
      <w:pPr>
        <w:pStyle w:val="HTML"/>
        <w:wordWrap w:val="0"/>
        <w:spacing w:line="330" w:lineRule="atLeast"/>
        <w:jc w:val="both"/>
        <w:rPr>
          <w:rStyle w:val="token"/>
          <w:rFonts w:ascii="Times New Roman" w:hAnsi="Times New Roman" w:cs="Times New Roman"/>
          <w:color w:val="383A42"/>
          <w:sz w:val="24"/>
          <w:szCs w:val="24"/>
        </w:rPr>
      </w:pPr>
    </w:p>
    <w:p w14:paraId="4C6C3D3F" w14:textId="09A194C8" w:rsidR="005672F3" w:rsidRDefault="005672F3" w:rsidP="005672F3">
      <w:pPr>
        <w:ind w:firstLine="0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  <w:lang w:val="ru-RU"/>
        </w:rPr>
        <w:t>Код</w:t>
      </w:r>
      <w:r w:rsidRPr="00300881">
        <w:rPr>
          <w:b/>
          <w:bCs/>
          <w:noProof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  <w:lang w:val="ru-RU"/>
        </w:rPr>
        <w:t>программы</w:t>
      </w:r>
      <w:r w:rsidRPr="00300881">
        <w:rPr>
          <w:b/>
          <w:bCs/>
          <w:noProof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</w:rPr>
        <w:t>Python</w:t>
      </w:r>
    </w:p>
    <w:p w14:paraId="05A61DE0" w14:textId="77777777" w:rsidR="00905AEB" w:rsidRPr="00905AEB" w:rsidRDefault="00905AEB" w:rsidP="00905A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libri" w:hAnsi="Calibri" w:cs="Calibri"/>
          <w:color w:val="080808"/>
          <w:sz w:val="20"/>
          <w:szCs w:val="20"/>
          <w:lang w:val="ru-BY" w:eastAsia="ru-BY" w:bidi="ar-SA"/>
        </w:rPr>
      </w:pPr>
      <w:r w:rsidRPr="00905AEB">
        <w:rPr>
          <w:rFonts w:ascii="Calibri" w:hAnsi="Calibri" w:cs="Calibri"/>
          <w:color w:val="9E880D"/>
          <w:sz w:val="20"/>
          <w:szCs w:val="20"/>
          <w:lang w:val="ru-BY" w:eastAsia="ru-BY" w:bidi="ar-SA"/>
        </w:rPr>
        <w:t>@classmethod</w:t>
      </w:r>
      <w:r w:rsidRPr="00905AEB">
        <w:rPr>
          <w:rFonts w:ascii="Calibri" w:hAnsi="Calibri" w:cs="Calibri"/>
          <w:color w:val="9E880D"/>
          <w:sz w:val="20"/>
          <w:szCs w:val="20"/>
          <w:lang w:val="ru-BY" w:eastAsia="ru-BY" w:bidi="ar-SA"/>
        </w:rPr>
        <w:br/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async def </w:t>
      </w:r>
      <w:r w:rsidRPr="00905AEB">
        <w:rPr>
          <w:rFonts w:ascii="Calibri" w:hAnsi="Calibri" w:cs="Calibri"/>
          <w:color w:val="00627A"/>
          <w:sz w:val="20"/>
          <w:szCs w:val="20"/>
          <w:lang w:val="ru-BY" w:eastAsia="ru-BY" w:bidi="ar-SA"/>
        </w:rPr>
        <w:t>update_one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(</w:t>
      </w:r>
      <w:r w:rsidRPr="00905AEB">
        <w:rPr>
          <w:rFonts w:ascii="Calibri" w:hAnsi="Calibri" w:cs="Calibri"/>
          <w:color w:val="94558D"/>
          <w:sz w:val="20"/>
          <w:szCs w:val="20"/>
          <w:lang w:val="ru-BY" w:eastAsia="ru-BY" w:bidi="ar-SA"/>
        </w:rPr>
        <w:t>cls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, </w:t>
      </w:r>
      <w:r w:rsidRPr="00905AEB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book_data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):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</w:t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async with 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async_session_maker() </w:t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as </w:t>
      </w:r>
      <w:r w:rsidRPr="00905AEB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session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: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</w:t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>try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: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</w:t>
      </w:r>
      <w:r w:rsidRPr="00905AEB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book 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= </w:t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await </w:t>
      </w:r>
      <w:r w:rsidRPr="00905AEB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session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.get(Book, </w:t>
      </w:r>
      <w:r w:rsidRPr="00905AEB">
        <w:rPr>
          <w:rFonts w:ascii="Calibri" w:hAnsi="Calibri" w:cs="Calibri"/>
          <w:color w:val="000080"/>
          <w:sz w:val="20"/>
          <w:szCs w:val="20"/>
          <w:lang w:val="ru-BY" w:eastAsia="ru-BY" w:bidi="ar-SA"/>
        </w:rPr>
        <w:t>int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(</w:t>
      </w:r>
      <w:r w:rsidRPr="00905AEB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book_data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[</w:t>
      </w:r>
      <w:r w:rsidRPr="00905AEB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"id"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]))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</w:t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>except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: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</w:t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>return None</w:t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br/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lastRenderedPageBreak/>
        <w:br/>
        <w:t xml:space="preserve">        if not </w:t>
      </w:r>
      <w:r w:rsidRPr="00905AEB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book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: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</w:t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>return None</w:t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br/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br/>
        <w:t xml:space="preserve">        if </w:t>
      </w:r>
      <w:r w:rsidRPr="00905AEB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 xml:space="preserve">"title" </w:t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in </w:t>
      </w:r>
      <w:r w:rsidRPr="00905AEB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book_data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: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</w:t>
      </w:r>
      <w:r w:rsidRPr="00905AEB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book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.title = </w:t>
      </w:r>
      <w:r w:rsidRPr="00905AEB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book_data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[</w:t>
      </w:r>
      <w:r w:rsidRPr="00905AEB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"title"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]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</w:t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if </w:t>
      </w:r>
      <w:r w:rsidRPr="00905AEB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 xml:space="preserve">"description" </w:t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in </w:t>
      </w:r>
      <w:r w:rsidRPr="00905AEB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book_data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: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</w:t>
      </w:r>
      <w:r w:rsidRPr="00905AEB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book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.description = </w:t>
      </w:r>
      <w:r w:rsidRPr="00905AEB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book_data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[</w:t>
      </w:r>
      <w:r w:rsidRPr="00905AEB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"description"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]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</w:t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>try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: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 </w:t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if </w:t>
      </w:r>
      <w:r w:rsidRPr="00905AEB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 xml:space="preserve">"author_id" </w:t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in </w:t>
      </w:r>
      <w:r w:rsidRPr="00905AEB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book_data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: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    </w:t>
      </w:r>
      <w:r w:rsidRPr="00905AEB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book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.author_id = </w:t>
      </w:r>
      <w:r w:rsidRPr="00905AEB">
        <w:rPr>
          <w:rFonts w:ascii="Calibri" w:hAnsi="Calibri" w:cs="Calibri"/>
          <w:color w:val="000080"/>
          <w:sz w:val="20"/>
          <w:szCs w:val="20"/>
          <w:lang w:val="ru-BY" w:eastAsia="ru-BY" w:bidi="ar-SA"/>
        </w:rPr>
        <w:t>int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(</w:t>
      </w:r>
      <w:r w:rsidRPr="00905AEB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book_data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[</w:t>
      </w:r>
      <w:r w:rsidRPr="00905AEB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"author_id"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])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</w:t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except </w:t>
      </w:r>
      <w:r w:rsidRPr="00905AEB">
        <w:rPr>
          <w:rFonts w:ascii="Calibri" w:hAnsi="Calibri" w:cs="Calibri"/>
          <w:color w:val="000080"/>
          <w:sz w:val="20"/>
          <w:szCs w:val="20"/>
          <w:lang w:val="ru-BY" w:eastAsia="ru-BY" w:bidi="ar-SA"/>
        </w:rPr>
        <w:t>TypeError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: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</w:t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>pass</w:t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br/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br/>
        <w:t xml:space="preserve">        try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: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</w:t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if </w:t>
      </w:r>
      <w:r w:rsidRPr="00905AEB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 xml:space="preserve">"genre_id" </w:t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in </w:t>
      </w:r>
      <w:r w:rsidRPr="00905AEB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book_data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: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    </w:t>
      </w:r>
      <w:r w:rsidRPr="00905AEB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book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.genre_id = </w:t>
      </w:r>
      <w:r w:rsidRPr="00905AEB">
        <w:rPr>
          <w:rFonts w:ascii="Calibri" w:hAnsi="Calibri" w:cs="Calibri"/>
          <w:color w:val="000080"/>
          <w:sz w:val="20"/>
          <w:szCs w:val="20"/>
          <w:lang w:val="ru-BY" w:eastAsia="ru-BY" w:bidi="ar-SA"/>
        </w:rPr>
        <w:t>int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(</w:t>
      </w:r>
      <w:r w:rsidRPr="00905AEB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book_data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[</w:t>
      </w:r>
      <w:r w:rsidRPr="00905AEB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"genre_id"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])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</w:t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except </w:t>
      </w:r>
      <w:r w:rsidRPr="00905AEB">
        <w:rPr>
          <w:rFonts w:ascii="Calibri" w:hAnsi="Calibri" w:cs="Calibri"/>
          <w:color w:val="000080"/>
          <w:sz w:val="20"/>
          <w:szCs w:val="20"/>
          <w:lang w:val="ru-BY" w:eastAsia="ru-BY" w:bidi="ar-SA"/>
        </w:rPr>
        <w:t>TypeError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: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</w:t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>pass</w:t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br/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br/>
        <w:t xml:space="preserve">        if </w:t>
      </w:r>
      <w:r w:rsidRPr="00905AEB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 xml:space="preserve">"extra_data" </w:t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in </w:t>
      </w:r>
      <w:r w:rsidRPr="00905AEB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book_data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: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</w:t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if not </w:t>
      </w:r>
      <w:r w:rsidRPr="00905AEB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book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.extra_data: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    </w:t>
      </w:r>
      <w:r w:rsidRPr="00905AEB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book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.extra_data = {}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</w:t>
      </w:r>
      <w:r w:rsidRPr="00905AEB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book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.extra_data.update(</w:t>
      </w:r>
      <w:r w:rsidRPr="00905AEB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book_data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[</w:t>
      </w:r>
      <w:r w:rsidRPr="00905AEB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"extra_data"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])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</w:t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await </w:t>
      </w:r>
      <w:r w:rsidRPr="00905AEB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session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.commit()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</w:t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await </w:t>
      </w:r>
      <w:r w:rsidRPr="00905AEB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session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.refresh(</w:t>
      </w:r>
      <w:r w:rsidRPr="00905AEB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book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</w:t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905AEB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</w:t>
      </w:r>
      <w:r w:rsidRPr="00905AEB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return </w:t>
      </w:r>
      <w:r w:rsidRPr="00905AEB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book</w:t>
      </w:r>
    </w:p>
    <w:p w14:paraId="7D4D6C90" w14:textId="1919650F" w:rsidR="00AC1F31" w:rsidRPr="003A4AB9" w:rsidRDefault="00C129E6" w:rsidP="00851EED">
      <w:pPr>
        <w:pStyle w:val="2"/>
        <w:rPr>
          <w:i w:val="0"/>
          <w:iCs w:val="0"/>
          <w:lang w:val="ru-RU"/>
        </w:rPr>
      </w:pPr>
      <w:r w:rsidRPr="00726DA5">
        <w:rPr>
          <w:i w:val="0"/>
          <w:iCs w:val="0"/>
          <w:lang w:val="ru-RU"/>
        </w:rPr>
        <w:t>Вывод</w:t>
      </w:r>
      <w:r w:rsidRPr="003A4AB9">
        <w:rPr>
          <w:i w:val="0"/>
          <w:iCs w:val="0"/>
          <w:lang w:val="ru-RU"/>
        </w:rPr>
        <w:t>:</w:t>
      </w:r>
    </w:p>
    <w:p w14:paraId="76088BB8" w14:textId="67A79915" w:rsidR="00123183" w:rsidRPr="00750D3E" w:rsidRDefault="00750D3E" w:rsidP="005F370A">
      <w:pPr>
        <w:rPr>
          <w:sz w:val="28"/>
          <w:szCs w:val="28"/>
          <w:lang w:val="ru-RU"/>
        </w:rPr>
      </w:pPr>
      <w:r w:rsidRPr="00750D3E">
        <w:rPr>
          <w:color w:val="000000"/>
          <w:sz w:val="28"/>
          <w:szCs w:val="28"/>
          <w:lang w:val="ru-RU"/>
        </w:rPr>
        <w:t>получи</w:t>
      </w:r>
      <w:r>
        <w:rPr>
          <w:color w:val="000000"/>
          <w:sz w:val="28"/>
          <w:szCs w:val="28"/>
          <w:lang w:val="ru-RU"/>
        </w:rPr>
        <w:t>л</w:t>
      </w:r>
      <w:r w:rsidRPr="00750D3E">
        <w:rPr>
          <w:color w:val="000000"/>
          <w:sz w:val="28"/>
          <w:szCs w:val="28"/>
          <w:lang w:val="ru-RU"/>
        </w:rPr>
        <w:t xml:space="preserve"> практические навыки создания и использования </w:t>
      </w:r>
      <w:r w:rsidRPr="00750D3E">
        <w:rPr>
          <w:color w:val="000000"/>
          <w:sz w:val="28"/>
          <w:szCs w:val="28"/>
        </w:rPr>
        <w:t>LINQ</w:t>
      </w:r>
      <w:r w:rsidRPr="00750D3E">
        <w:rPr>
          <w:color w:val="000000"/>
          <w:sz w:val="28"/>
          <w:szCs w:val="28"/>
          <w:lang w:val="ru-RU"/>
        </w:rPr>
        <w:t>-запросов.</w:t>
      </w:r>
    </w:p>
    <w:sectPr w:rsidR="00123183" w:rsidRPr="00750D3E" w:rsidSect="00FE5357">
      <w:headerReference w:type="first" r:id="rId11"/>
      <w:footerReference w:type="first" r:id="rId12"/>
      <w:pgSz w:w="11906" w:h="16838" w:code="9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F059A" w14:textId="77777777" w:rsidR="00616CF7" w:rsidRDefault="00616CF7">
      <w:r>
        <w:separator/>
      </w:r>
    </w:p>
  </w:endnote>
  <w:endnote w:type="continuationSeparator" w:id="0">
    <w:p w14:paraId="04BE6AAF" w14:textId="77777777" w:rsidR="00616CF7" w:rsidRDefault="00616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0CF53" w14:textId="77777777" w:rsidR="006A7A76" w:rsidRDefault="006A7A76" w:rsidP="00FE5357">
    <w:pPr>
      <w:pStyle w:val="a7"/>
      <w:ind w:firstLine="0"/>
      <w:jc w:val="center"/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 w:rsidR="00A421BF">
      <w:rPr>
        <w:rStyle w:val="a8"/>
        <w:noProof/>
      </w:rPr>
      <w:t>4</w:t>
    </w:r>
    <w:r>
      <w:rPr>
        <w:rStyle w:val="a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8C79C" w14:textId="77777777" w:rsidR="006A7A76" w:rsidRDefault="006A7A76" w:rsidP="00FE5357">
    <w:pPr>
      <w:pStyle w:val="a7"/>
      <w:ind w:firstLine="0"/>
      <w:jc w:val="center"/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 w:rsidR="00DF0430">
      <w:rPr>
        <w:rStyle w:val="a8"/>
        <w:noProof/>
      </w:rPr>
      <w:t>2</w:t>
    </w:r>
    <w:r>
      <w:rPr>
        <w:rStyle w:val="a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C1662" w14:textId="77777777" w:rsidR="00616CF7" w:rsidRDefault="00616CF7">
      <w:r>
        <w:separator/>
      </w:r>
    </w:p>
  </w:footnote>
  <w:footnote w:type="continuationSeparator" w:id="0">
    <w:p w14:paraId="4F250AD5" w14:textId="77777777" w:rsidR="00616CF7" w:rsidRDefault="00616C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7F36D" w14:textId="7A92B066" w:rsidR="006A7A76" w:rsidRPr="00FE5357" w:rsidRDefault="006A7A76" w:rsidP="00FE5357">
    <w:pPr>
      <w:pStyle w:val="a5"/>
      <w:ind w:firstLine="0"/>
      <w:jc w:val="center"/>
      <w:rPr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FE59C" w14:textId="2827CE79" w:rsidR="006A7A76" w:rsidRPr="00FE5357" w:rsidRDefault="006A7A76" w:rsidP="00FE5357">
    <w:pPr>
      <w:pStyle w:val="a5"/>
      <w:ind w:firstLine="0"/>
      <w:jc w:val="center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F542A"/>
    <w:multiLevelType w:val="multilevel"/>
    <w:tmpl w:val="14E0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466C9"/>
    <w:multiLevelType w:val="multilevel"/>
    <w:tmpl w:val="E74E3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17F2D"/>
    <w:multiLevelType w:val="hybridMultilevel"/>
    <w:tmpl w:val="4D2C2A5C"/>
    <w:lvl w:ilvl="0" w:tplc="708ACD38">
      <w:start w:val="1"/>
      <w:numFmt w:val="decimal"/>
      <w:lvlText w:val="%1."/>
      <w:lvlJc w:val="left"/>
      <w:pPr>
        <w:ind w:left="900" w:hanging="360"/>
      </w:pPr>
      <w:rPr>
        <w:rFonts w:ascii="Times New Roman" w:eastAsia="Times New Roman" w:hAnsi="Times New Roman" w:cs="Times New Roman"/>
        <w:b w:val="0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A25C4"/>
    <w:multiLevelType w:val="multilevel"/>
    <w:tmpl w:val="32FA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023E4"/>
    <w:multiLevelType w:val="hybridMultilevel"/>
    <w:tmpl w:val="1C847A9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AC72E81"/>
    <w:multiLevelType w:val="multilevel"/>
    <w:tmpl w:val="B3068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0B1853"/>
    <w:multiLevelType w:val="multilevel"/>
    <w:tmpl w:val="BD8A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032D8"/>
    <w:multiLevelType w:val="hybridMultilevel"/>
    <w:tmpl w:val="51D009F2"/>
    <w:lvl w:ilvl="0" w:tplc="CB2878E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A51E32"/>
    <w:multiLevelType w:val="multilevel"/>
    <w:tmpl w:val="4E94EA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C61D84"/>
    <w:multiLevelType w:val="multilevel"/>
    <w:tmpl w:val="1ACA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8002D"/>
    <w:multiLevelType w:val="multilevel"/>
    <w:tmpl w:val="B45C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2234F"/>
    <w:multiLevelType w:val="multilevel"/>
    <w:tmpl w:val="7D68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21148"/>
    <w:multiLevelType w:val="multilevel"/>
    <w:tmpl w:val="62D0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618DF"/>
    <w:multiLevelType w:val="hybridMultilevel"/>
    <w:tmpl w:val="AB6CBF5C"/>
    <w:lvl w:ilvl="0" w:tplc="4800B170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996324F"/>
    <w:multiLevelType w:val="hybridMultilevel"/>
    <w:tmpl w:val="EF5ADF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A82375"/>
    <w:multiLevelType w:val="hybridMultilevel"/>
    <w:tmpl w:val="CCA6AB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B60E20"/>
    <w:multiLevelType w:val="multilevel"/>
    <w:tmpl w:val="4AE0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0F5D15"/>
    <w:multiLevelType w:val="multilevel"/>
    <w:tmpl w:val="6DAC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3E6BB8"/>
    <w:multiLevelType w:val="multilevel"/>
    <w:tmpl w:val="9806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23322B"/>
    <w:multiLevelType w:val="multilevel"/>
    <w:tmpl w:val="8DD6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4922F2"/>
    <w:multiLevelType w:val="hybridMultilevel"/>
    <w:tmpl w:val="AE047C94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1A24279"/>
    <w:multiLevelType w:val="multilevel"/>
    <w:tmpl w:val="D22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742972"/>
    <w:multiLevelType w:val="multilevel"/>
    <w:tmpl w:val="85D4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5E35B8"/>
    <w:multiLevelType w:val="multilevel"/>
    <w:tmpl w:val="24845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F3740F"/>
    <w:multiLevelType w:val="multilevel"/>
    <w:tmpl w:val="4454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7B1FB0"/>
    <w:multiLevelType w:val="multilevel"/>
    <w:tmpl w:val="A66A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FB426B"/>
    <w:multiLevelType w:val="multilevel"/>
    <w:tmpl w:val="879A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B3769"/>
    <w:multiLevelType w:val="multilevel"/>
    <w:tmpl w:val="F892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59631B"/>
    <w:multiLevelType w:val="multilevel"/>
    <w:tmpl w:val="BB90F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3618A6"/>
    <w:multiLevelType w:val="hybridMultilevel"/>
    <w:tmpl w:val="0B0E97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A36DEC"/>
    <w:multiLevelType w:val="multilevel"/>
    <w:tmpl w:val="B09CE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837593"/>
    <w:multiLevelType w:val="hybridMultilevel"/>
    <w:tmpl w:val="F0906F20"/>
    <w:lvl w:ilvl="0" w:tplc="FB8A6848">
      <w:start w:val="1"/>
      <w:numFmt w:val="decimal"/>
      <w:lvlText w:val="%1."/>
      <w:lvlJc w:val="left"/>
      <w:pPr>
        <w:tabs>
          <w:tab w:val="num" w:pos="885"/>
        </w:tabs>
        <w:ind w:left="8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05"/>
        </w:tabs>
        <w:ind w:left="160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32" w15:restartNumberingAfterBreak="0">
    <w:nsid w:val="79CA1366"/>
    <w:multiLevelType w:val="multilevel"/>
    <w:tmpl w:val="ED7AF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4B2ACA"/>
    <w:multiLevelType w:val="multilevel"/>
    <w:tmpl w:val="9940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835F09"/>
    <w:multiLevelType w:val="hybridMultilevel"/>
    <w:tmpl w:val="422CE970"/>
    <w:lvl w:ilvl="0" w:tplc="2FB462A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9939E5"/>
    <w:multiLevelType w:val="multilevel"/>
    <w:tmpl w:val="99F2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DE5BBE"/>
    <w:multiLevelType w:val="multilevel"/>
    <w:tmpl w:val="B6882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861CE2"/>
    <w:multiLevelType w:val="multilevel"/>
    <w:tmpl w:val="9D02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30"/>
  </w:num>
  <w:num w:numId="3">
    <w:abstractNumId w:val="8"/>
    <w:lvlOverride w:ilvl="0">
      <w:lvl w:ilvl="0">
        <w:numFmt w:val="decimal"/>
        <w:lvlText w:val="%1."/>
        <w:lvlJc w:val="left"/>
      </w:lvl>
    </w:lvlOverride>
  </w:num>
  <w:num w:numId="4">
    <w:abstractNumId w:val="8"/>
    <w:lvlOverride w:ilvl="0">
      <w:lvl w:ilvl="0">
        <w:numFmt w:val="decimal"/>
        <w:lvlText w:val="%1."/>
        <w:lvlJc w:val="left"/>
      </w:lvl>
    </w:lvlOverride>
  </w:num>
  <w:num w:numId="5">
    <w:abstractNumId w:val="10"/>
  </w:num>
  <w:num w:numId="6">
    <w:abstractNumId w:val="24"/>
  </w:num>
  <w:num w:numId="7">
    <w:abstractNumId w:val="27"/>
  </w:num>
  <w:num w:numId="8">
    <w:abstractNumId w:val="12"/>
  </w:num>
  <w:num w:numId="9">
    <w:abstractNumId w:val="26"/>
  </w:num>
  <w:num w:numId="10">
    <w:abstractNumId w:val="9"/>
  </w:num>
  <w:num w:numId="11">
    <w:abstractNumId w:val="21"/>
  </w:num>
  <w:num w:numId="12">
    <w:abstractNumId w:val="16"/>
  </w:num>
  <w:num w:numId="13">
    <w:abstractNumId w:val="3"/>
  </w:num>
  <w:num w:numId="14">
    <w:abstractNumId w:val="0"/>
  </w:num>
  <w:num w:numId="15">
    <w:abstractNumId w:val="3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9"/>
  </w:num>
  <w:num w:numId="18">
    <w:abstractNumId w:val="7"/>
  </w:num>
  <w:num w:numId="19">
    <w:abstractNumId w:val="1"/>
  </w:num>
  <w:num w:numId="20">
    <w:abstractNumId w:val="17"/>
  </w:num>
  <w:num w:numId="21">
    <w:abstractNumId w:val="34"/>
  </w:num>
  <w:num w:numId="22">
    <w:abstractNumId w:val="20"/>
  </w:num>
  <w:num w:numId="23">
    <w:abstractNumId w:val="22"/>
  </w:num>
  <w:num w:numId="24">
    <w:abstractNumId w:val="15"/>
  </w:num>
  <w:num w:numId="25">
    <w:abstractNumId w:val="5"/>
  </w:num>
  <w:num w:numId="26">
    <w:abstractNumId w:val="18"/>
  </w:num>
  <w:num w:numId="27">
    <w:abstractNumId w:val="33"/>
  </w:num>
  <w:num w:numId="28">
    <w:abstractNumId w:val="28"/>
  </w:num>
  <w:num w:numId="29">
    <w:abstractNumId w:val="4"/>
  </w:num>
  <w:num w:numId="30">
    <w:abstractNumId w:val="6"/>
  </w:num>
  <w:num w:numId="31">
    <w:abstractNumId w:val="11"/>
  </w:num>
  <w:num w:numId="32">
    <w:abstractNumId w:val="36"/>
  </w:num>
  <w:num w:numId="33">
    <w:abstractNumId w:val="37"/>
  </w:num>
  <w:num w:numId="34">
    <w:abstractNumId w:val="19"/>
  </w:num>
  <w:num w:numId="35">
    <w:abstractNumId w:val="25"/>
  </w:num>
  <w:num w:numId="36">
    <w:abstractNumId w:val="35"/>
  </w:num>
  <w:num w:numId="37">
    <w:abstractNumId w:val="32"/>
  </w:num>
  <w:num w:numId="38">
    <w:abstractNumId w:val="13"/>
  </w:num>
  <w:num w:numId="3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603"/>
    <w:rsid w:val="000041C5"/>
    <w:rsid w:val="00011C4B"/>
    <w:rsid w:val="000120B5"/>
    <w:rsid w:val="00021499"/>
    <w:rsid w:val="00025C6E"/>
    <w:rsid w:val="00034C75"/>
    <w:rsid w:val="0004302C"/>
    <w:rsid w:val="00095215"/>
    <w:rsid w:val="000A6812"/>
    <w:rsid w:val="000D1704"/>
    <w:rsid w:val="00116869"/>
    <w:rsid w:val="00117CDC"/>
    <w:rsid w:val="001223FB"/>
    <w:rsid w:val="00123183"/>
    <w:rsid w:val="00124574"/>
    <w:rsid w:val="00132D60"/>
    <w:rsid w:val="0014374A"/>
    <w:rsid w:val="001437EA"/>
    <w:rsid w:val="001505F2"/>
    <w:rsid w:val="0015144C"/>
    <w:rsid w:val="00155DD1"/>
    <w:rsid w:val="001772EF"/>
    <w:rsid w:val="001E5106"/>
    <w:rsid w:val="00200BB8"/>
    <w:rsid w:val="00203009"/>
    <w:rsid w:val="002365EF"/>
    <w:rsid w:val="00266669"/>
    <w:rsid w:val="00267E87"/>
    <w:rsid w:val="002729AC"/>
    <w:rsid w:val="0028599B"/>
    <w:rsid w:val="0028749B"/>
    <w:rsid w:val="0029319F"/>
    <w:rsid w:val="002944B5"/>
    <w:rsid w:val="00297DEF"/>
    <w:rsid w:val="002C1C34"/>
    <w:rsid w:val="002C373B"/>
    <w:rsid w:val="002C7B63"/>
    <w:rsid w:val="00300881"/>
    <w:rsid w:val="00332D0F"/>
    <w:rsid w:val="00360027"/>
    <w:rsid w:val="003636EA"/>
    <w:rsid w:val="00366619"/>
    <w:rsid w:val="003A2881"/>
    <w:rsid w:val="003A4AB9"/>
    <w:rsid w:val="003B4637"/>
    <w:rsid w:val="003F5D8F"/>
    <w:rsid w:val="00405158"/>
    <w:rsid w:val="004076E3"/>
    <w:rsid w:val="00416BD0"/>
    <w:rsid w:val="004173F4"/>
    <w:rsid w:val="0042768F"/>
    <w:rsid w:val="00443605"/>
    <w:rsid w:val="00456A4A"/>
    <w:rsid w:val="004659B6"/>
    <w:rsid w:val="004C2E12"/>
    <w:rsid w:val="004C583F"/>
    <w:rsid w:val="004E7905"/>
    <w:rsid w:val="00510B24"/>
    <w:rsid w:val="005207C4"/>
    <w:rsid w:val="00523993"/>
    <w:rsid w:val="00531CAD"/>
    <w:rsid w:val="00532FF6"/>
    <w:rsid w:val="00564BC9"/>
    <w:rsid w:val="00565EBC"/>
    <w:rsid w:val="005672F3"/>
    <w:rsid w:val="00567E57"/>
    <w:rsid w:val="0057671B"/>
    <w:rsid w:val="005A3937"/>
    <w:rsid w:val="005A3D99"/>
    <w:rsid w:val="005B4342"/>
    <w:rsid w:val="005C1102"/>
    <w:rsid w:val="005C76A1"/>
    <w:rsid w:val="005D3412"/>
    <w:rsid w:val="005F1080"/>
    <w:rsid w:val="005F370A"/>
    <w:rsid w:val="006150CB"/>
    <w:rsid w:val="00616CF7"/>
    <w:rsid w:val="00651750"/>
    <w:rsid w:val="0065431C"/>
    <w:rsid w:val="00655D70"/>
    <w:rsid w:val="006967B8"/>
    <w:rsid w:val="006A09B5"/>
    <w:rsid w:val="006A756D"/>
    <w:rsid w:val="006A7A76"/>
    <w:rsid w:val="006C0A10"/>
    <w:rsid w:val="006C0C15"/>
    <w:rsid w:val="006C1200"/>
    <w:rsid w:val="006C15FA"/>
    <w:rsid w:val="006D7124"/>
    <w:rsid w:val="006E7D5C"/>
    <w:rsid w:val="006F3EF2"/>
    <w:rsid w:val="006F576B"/>
    <w:rsid w:val="00726DA5"/>
    <w:rsid w:val="007364B7"/>
    <w:rsid w:val="007417D9"/>
    <w:rsid w:val="00750D3E"/>
    <w:rsid w:val="007603A6"/>
    <w:rsid w:val="00765A94"/>
    <w:rsid w:val="00765B86"/>
    <w:rsid w:val="00776A5A"/>
    <w:rsid w:val="007775F9"/>
    <w:rsid w:val="007817C8"/>
    <w:rsid w:val="0078571D"/>
    <w:rsid w:val="00797A26"/>
    <w:rsid w:val="007A238E"/>
    <w:rsid w:val="007A397A"/>
    <w:rsid w:val="007E1175"/>
    <w:rsid w:val="008034FD"/>
    <w:rsid w:val="0082751A"/>
    <w:rsid w:val="008338EE"/>
    <w:rsid w:val="00840378"/>
    <w:rsid w:val="00843213"/>
    <w:rsid w:val="00851B7B"/>
    <w:rsid w:val="00851EED"/>
    <w:rsid w:val="00883CA6"/>
    <w:rsid w:val="00884852"/>
    <w:rsid w:val="008B20A6"/>
    <w:rsid w:val="008B529D"/>
    <w:rsid w:val="008C0603"/>
    <w:rsid w:val="008C2CDF"/>
    <w:rsid w:val="008C43A4"/>
    <w:rsid w:val="008E6F66"/>
    <w:rsid w:val="00904781"/>
    <w:rsid w:val="00905AEB"/>
    <w:rsid w:val="0091249C"/>
    <w:rsid w:val="00912FC5"/>
    <w:rsid w:val="00913B4A"/>
    <w:rsid w:val="009312DB"/>
    <w:rsid w:val="00952EFD"/>
    <w:rsid w:val="00960863"/>
    <w:rsid w:val="0096794B"/>
    <w:rsid w:val="009A723F"/>
    <w:rsid w:val="009C62CB"/>
    <w:rsid w:val="009D1BC1"/>
    <w:rsid w:val="00A018CB"/>
    <w:rsid w:val="00A421BF"/>
    <w:rsid w:val="00A51175"/>
    <w:rsid w:val="00A7044D"/>
    <w:rsid w:val="00A92056"/>
    <w:rsid w:val="00A92ECD"/>
    <w:rsid w:val="00AA3D3E"/>
    <w:rsid w:val="00AB07BD"/>
    <w:rsid w:val="00AC1F31"/>
    <w:rsid w:val="00AC2DCE"/>
    <w:rsid w:val="00AD7FFE"/>
    <w:rsid w:val="00B11039"/>
    <w:rsid w:val="00B12AB8"/>
    <w:rsid w:val="00B135B5"/>
    <w:rsid w:val="00B25157"/>
    <w:rsid w:val="00B516DC"/>
    <w:rsid w:val="00B5471B"/>
    <w:rsid w:val="00B60B49"/>
    <w:rsid w:val="00B83637"/>
    <w:rsid w:val="00B932F6"/>
    <w:rsid w:val="00C129E6"/>
    <w:rsid w:val="00C15ECF"/>
    <w:rsid w:val="00C33387"/>
    <w:rsid w:val="00C34F17"/>
    <w:rsid w:val="00CA3262"/>
    <w:rsid w:val="00CB3F70"/>
    <w:rsid w:val="00CB582E"/>
    <w:rsid w:val="00CC0B85"/>
    <w:rsid w:val="00CE34DA"/>
    <w:rsid w:val="00D01083"/>
    <w:rsid w:val="00D1096B"/>
    <w:rsid w:val="00D11545"/>
    <w:rsid w:val="00D62A06"/>
    <w:rsid w:val="00D74588"/>
    <w:rsid w:val="00D77AB8"/>
    <w:rsid w:val="00D801C4"/>
    <w:rsid w:val="00DA6F22"/>
    <w:rsid w:val="00DB34D4"/>
    <w:rsid w:val="00DC44C1"/>
    <w:rsid w:val="00DC77A6"/>
    <w:rsid w:val="00DE25ED"/>
    <w:rsid w:val="00DE7176"/>
    <w:rsid w:val="00DF0430"/>
    <w:rsid w:val="00E03288"/>
    <w:rsid w:val="00E4311C"/>
    <w:rsid w:val="00E51C41"/>
    <w:rsid w:val="00E57B9C"/>
    <w:rsid w:val="00E73EE3"/>
    <w:rsid w:val="00E91CD4"/>
    <w:rsid w:val="00EA1A25"/>
    <w:rsid w:val="00EA20BB"/>
    <w:rsid w:val="00EB1861"/>
    <w:rsid w:val="00EB1F79"/>
    <w:rsid w:val="00EC46C6"/>
    <w:rsid w:val="00F0325D"/>
    <w:rsid w:val="00F404F3"/>
    <w:rsid w:val="00F76C98"/>
    <w:rsid w:val="00F91EA8"/>
    <w:rsid w:val="00FB06B5"/>
    <w:rsid w:val="00FC3526"/>
    <w:rsid w:val="00FD06BD"/>
    <w:rsid w:val="00FD2C22"/>
    <w:rsid w:val="00FE5357"/>
    <w:rsid w:val="00FE5A50"/>
    <w:rsid w:val="00FE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1F212"/>
  <w15:docId w15:val="{52710867-194C-4FC8-8203-B41C32C48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370A"/>
    <w:pPr>
      <w:ind w:firstLine="709"/>
      <w:jc w:val="both"/>
    </w:pPr>
    <w:rPr>
      <w:rFonts w:ascii="Times New Roman" w:hAnsi="Times New Roman"/>
      <w:sz w:val="22"/>
      <w:szCs w:val="24"/>
      <w:lang w:val="en-US" w:eastAsia="en-US" w:bidi="en-US"/>
    </w:rPr>
  </w:style>
  <w:style w:type="paragraph" w:styleId="1">
    <w:name w:val="heading 1"/>
    <w:basedOn w:val="a"/>
    <w:next w:val="a"/>
    <w:uiPriority w:val="9"/>
    <w:qFormat/>
    <w:rsid w:val="008C2CD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8C2CD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bidi="ar-SA"/>
    </w:rPr>
  </w:style>
  <w:style w:type="paragraph" w:styleId="3">
    <w:name w:val="heading 3"/>
    <w:basedOn w:val="a"/>
    <w:next w:val="a"/>
    <w:link w:val="30"/>
    <w:uiPriority w:val="9"/>
    <w:qFormat/>
    <w:rsid w:val="008C2CDF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bidi="ar-SA"/>
    </w:rPr>
  </w:style>
  <w:style w:type="paragraph" w:styleId="4">
    <w:name w:val="heading 4"/>
    <w:basedOn w:val="a"/>
    <w:next w:val="a"/>
    <w:uiPriority w:val="9"/>
    <w:qFormat/>
    <w:rsid w:val="008C2CD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uiPriority w:val="9"/>
    <w:qFormat/>
    <w:rsid w:val="008C2CD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uiPriority w:val="9"/>
    <w:qFormat/>
    <w:rsid w:val="008C2CDF"/>
    <w:pPr>
      <w:spacing w:before="240" w:after="60"/>
      <w:outlineLvl w:val="5"/>
    </w:pPr>
    <w:rPr>
      <w:b/>
      <w:bCs/>
      <w:szCs w:val="22"/>
    </w:rPr>
  </w:style>
  <w:style w:type="paragraph" w:styleId="7">
    <w:name w:val="heading 7"/>
    <w:basedOn w:val="a"/>
    <w:next w:val="a"/>
    <w:uiPriority w:val="9"/>
    <w:qFormat/>
    <w:rsid w:val="008C2CDF"/>
    <w:pPr>
      <w:spacing w:before="240" w:after="60"/>
      <w:outlineLvl w:val="6"/>
    </w:pPr>
  </w:style>
  <w:style w:type="paragraph" w:styleId="8">
    <w:name w:val="heading 8"/>
    <w:basedOn w:val="a"/>
    <w:next w:val="a"/>
    <w:uiPriority w:val="9"/>
    <w:qFormat/>
    <w:rsid w:val="008C2CDF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uiPriority w:val="9"/>
    <w:qFormat/>
    <w:rsid w:val="008C2CDF"/>
    <w:pPr>
      <w:spacing w:before="240" w:after="60"/>
      <w:outlineLvl w:val="8"/>
    </w:pPr>
    <w:rPr>
      <w:rFonts w:ascii="Cambria" w:hAnsi="Cambria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rsid w:val="008C2CDF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rsid w:val="008C2CDF"/>
    <w:rPr>
      <w:rFonts w:ascii="Cambria" w:eastAsia="Times New Roman" w:hAnsi="Cambria"/>
      <w:b/>
      <w:bCs/>
      <w:sz w:val="26"/>
      <w:szCs w:val="26"/>
    </w:rPr>
  </w:style>
  <w:style w:type="paragraph" w:customStyle="1" w:styleId="a3">
    <w:name w:val="Код"/>
    <w:basedOn w:val="a"/>
    <w:link w:val="a4"/>
    <w:qFormat/>
    <w:rsid w:val="008C2CDF"/>
    <w:pPr>
      <w:ind w:firstLine="0"/>
      <w:jc w:val="left"/>
    </w:pPr>
    <w:rPr>
      <w:rFonts w:ascii="Courier New" w:hAnsi="Courier New"/>
      <w:lang w:val="ru-RU"/>
    </w:rPr>
  </w:style>
  <w:style w:type="paragraph" w:styleId="a5">
    <w:name w:val="header"/>
    <w:basedOn w:val="a"/>
    <w:rsid w:val="00FE5357"/>
    <w:pPr>
      <w:tabs>
        <w:tab w:val="center" w:pos="4677"/>
        <w:tab w:val="right" w:pos="9355"/>
      </w:tabs>
    </w:pPr>
  </w:style>
  <w:style w:type="paragraph" w:styleId="a6">
    <w:name w:val="TOC Heading"/>
    <w:basedOn w:val="1"/>
    <w:next w:val="a"/>
    <w:uiPriority w:val="39"/>
    <w:qFormat/>
    <w:rsid w:val="008C2CDF"/>
    <w:pPr>
      <w:outlineLvl w:val="9"/>
    </w:pPr>
  </w:style>
  <w:style w:type="paragraph" w:styleId="a7">
    <w:name w:val="footer"/>
    <w:basedOn w:val="a"/>
    <w:rsid w:val="00FE5357"/>
    <w:pPr>
      <w:tabs>
        <w:tab w:val="center" w:pos="4677"/>
        <w:tab w:val="right" w:pos="9355"/>
      </w:tabs>
    </w:pPr>
  </w:style>
  <w:style w:type="character" w:styleId="a8">
    <w:name w:val="page number"/>
    <w:basedOn w:val="a0"/>
    <w:rsid w:val="00FE5357"/>
  </w:style>
  <w:style w:type="paragraph" w:customStyle="1" w:styleId="a9">
    <w:name w:val="Цель работы"/>
    <w:basedOn w:val="a"/>
    <w:rsid w:val="00B83637"/>
    <w:pPr>
      <w:autoSpaceDE w:val="0"/>
      <w:autoSpaceDN w:val="0"/>
      <w:adjustRightInd w:val="0"/>
    </w:pPr>
    <w:rPr>
      <w:b/>
      <w:sz w:val="24"/>
      <w:lang w:val="ru-RU"/>
    </w:rPr>
  </w:style>
  <w:style w:type="character" w:customStyle="1" w:styleId="a4">
    <w:name w:val="Код Знак"/>
    <w:link w:val="a3"/>
    <w:rsid w:val="009A723F"/>
    <w:rPr>
      <w:rFonts w:ascii="Courier New" w:hAnsi="Courier New"/>
      <w:sz w:val="22"/>
      <w:szCs w:val="24"/>
      <w:lang w:val="ru-RU" w:eastAsia="en-US" w:bidi="en-US"/>
    </w:rPr>
  </w:style>
  <w:style w:type="character" w:styleId="aa">
    <w:name w:val="Strong"/>
    <w:basedOn w:val="a0"/>
    <w:uiPriority w:val="22"/>
    <w:qFormat/>
    <w:rsid w:val="00DC77A6"/>
    <w:rPr>
      <w:b/>
      <w:bCs/>
    </w:rPr>
  </w:style>
  <w:style w:type="paragraph" w:styleId="ab">
    <w:name w:val="List Paragraph"/>
    <w:basedOn w:val="a"/>
    <w:uiPriority w:val="1"/>
    <w:qFormat/>
    <w:rsid w:val="00E73EE3"/>
    <w:pPr>
      <w:ind w:left="720"/>
      <w:contextualSpacing/>
    </w:pPr>
  </w:style>
  <w:style w:type="paragraph" w:customStyle="1" w:styleId="forkyrsach">
    <w:name w:val="for_kyrsach"/>
    <w:basedOn w:val="a"/>
    <w:rsid w:val="00E73EE3"/>
    <w:pPr>
      <w:widowControl w:val="0"/>
      <w:autoSpaceDE w:val="0"/>
      <w:autoSpaceDN w:val="0"/>
      <w:adjustRightInd w:val="0"/>
      <w:ind w:firstLine="0"/>
      <w:jc w:val="left"/>
    </w:pPr>
    <w:rPr>
      <w:rFonts w:ascii="Arial" w:hAnsi="Arial" w:cs="Arial"/>
      <w:szCs w:val="22"/>
      <w:lang w:val="ru-RU" w:eastAsia="ru-RU" w:bidi="ar-SA"/>
    </w:rPr>
  </w:style>
  <w:style w:type="character" w:styleId="ac">
    <w:name w:val="Hyperlink"/>
    <w:basedOn w:val="a0"/>
    <w:uiPriority w:val="99"/>
    <w:unhideWhenUsed/>
    <w:rsid w:val="00840378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40378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4E7905"/>
    <w:pPr>
      <w:spacing w:before="100" w:beforeAutospacing="1" w:after="100" w:afterAutospacing="1"/>
      <w:ind w:firstLine="0"/>
      <w:jc w:val="left"/>
    </w:pPr>
    <w:rPr>
      <w:sz w:val="24"/>
      <w:lang w:val="ru-BY" w:eastAsia="ru-BY" w:bidi="ar-SA"/>
    </w:rPr>
  </w:style>
  <w:style w:type="character" w:customStyle="1" w:styleId="d813de27">
    <w:name w:val="d813de27"/>
    <w:basedOn w:val="a0"/>
    <w:rsid w:val="004E7905"/>
  </w:style>
  <w:style w:type="paragraph" w:styleId="HTML">
    <w:name w:val="HTML Preformatted"/>
    <w:basedOn w:val="a"/>
    <w:link w:val="HTML0"/>
    <w:uiPriority w:val="99"/>
    <w:unhideWhenUsed/>
    <w:rsid w:val="004E7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  <w:lang w:val="ru-BY" w:eastAsia="ru-BY" w:bidi="ar-SA"/>
    </w:rPr>
  </w:style>
  <w:style w:type="character" w:customStyle="1" w:styleId="HTML0">
    <w:name w:val="Стандартный HTML Знак"/>
    <w:basedOn w:val="a0"/>
    <w:link w:val="HTML"/>
    <w:uiPriority w:val="99"/>
    <w:rsid w:val="004E7905"/>
    <w:rPr>
      <w:rFonts w:ascii="Courier New" w:hAnsi="Courier New" w:cs="Courier New"/>
      <w:lang w:val="ru-BY" w:eastAsia="ru-BY"/>
    </w:rPr>
  </w:style>
  <w:style w:type="character" w:customStyle="1" w:styleId="token">
    <w:name w:val="token"/>
    <w:basedOn w:val="a0"/>
    <w:rsid w:val="004E7905"/>
  </w:style>
  <w:style w:type="character" w:styleId="HTML1">
    <w:name w:val="HTML Code"/>
    <w:basedOn w:val="a0"/>
    <w:uiPriority w:val="99"/>
    <w:semiHidden/>
    <w:unhideWhenUsed/>
    <w:rsid w:val="00D801C4"/>
    <w:rPr>
      <w:rFonts w:ascii="Courier New" w:eastAsia="Times New Roman" w:hAnsi="Courier New" w:cs="Courier New"/>
      <w:sz w:val="20"/>
      <w:szCs w:val="20"/>
    </w:rPr>
  </w:style>
  <w:style w:type="paragraph" w:styleId="ae">
    <w:name w:val="Normal (Web)"/>
    <w:basedOn w:val="a"/>
    <w:uiPriority w:val="99"/>
    <w:semiHidden/>
    <w:unhideWhenUsed/>
    <w:rsid w:val="00E91CD4"/>
    <w:pPr>
      <w:spacing w:before="100" w:beforeAutospacing="1" w:after="100" w:afterAutospacing="1"/>
      <w:ind w:firstLine="0"/>
      <w:jc w:val="left"/>
    </w:pPr>
    <w:rPr>
      <w:sz w:val="24"/>
      <w:lang w:val="ru-BY" w:eastAsia="ru-BY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7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7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89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4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90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1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22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63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7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75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13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49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8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40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27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5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71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6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77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8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0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5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8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4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10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85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9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84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1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6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25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8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01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0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64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95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79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9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25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69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623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96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9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013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10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0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2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06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4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484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8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19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82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68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36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86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271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974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84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6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8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079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88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5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3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58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9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65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4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95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14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65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37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07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10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23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53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84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21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96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4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5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96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68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4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6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1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14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7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95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13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5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7695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82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70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9851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2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4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3130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9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82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98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53026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9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16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076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5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8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98275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98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5540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79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6330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0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9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42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219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6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6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5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3133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5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0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76088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84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0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16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0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60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2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30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84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10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25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16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4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01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1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00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12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4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1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82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95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0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73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4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0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24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1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4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55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0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7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27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9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26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68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1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69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33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06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4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84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1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9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7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8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30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4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86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15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1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3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39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1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99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4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05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3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8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6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0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98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53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94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1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84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9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38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39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89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12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64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03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96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5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7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41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0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82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5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74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90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5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24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84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82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69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94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9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4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8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16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34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0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3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16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9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77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0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23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26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1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56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1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85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53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1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8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34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12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80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5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04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37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4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50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2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56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61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48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5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37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751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18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45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7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59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63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61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949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3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1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57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67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2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8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9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0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42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15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9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07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1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95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1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51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50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8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2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9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65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19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8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92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6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79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81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9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6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6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826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5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52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76067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4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5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70033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64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09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6088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4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9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71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4558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3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47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73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16\&#1086;&#1072;&#1080;&#1087;\&#1064;&#1072;&#1073;&#1083;&#1086;&#1085;%20&#1083;&#1072;&#1073;&#1086;&#1088;&#1072;&#1090;&#1086;&#1088;&#1085;&#1086;&#1081;%20&#1054;&#1040;&#1080;&#1055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8A9C12-16D4-4DDC-A207-FDAC8165F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лабораторной ОАиП.dot</Template>
  <TotalTime>39</TotalTime>
  <Pages>3</Pages>
  <Words>305</Words>
  <Characters>1739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БНТУ</Company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Никита Шаплавский</cp:lastModifiedBy>
  <cp:revision>16</cp:revision>
  <cp:lastPrinted>2026-02-10T07:17:00Z</cp:lastPrinted>
  <dcterms:created xsi:type="dcterms:W3CDTF">2026-03-10T07:40:00Z</dcterms:created>
  <dcterms:modified xsi:type="dcterms:W3CDTF">2026-04-06T19:25:00Z</dcterms:modified>
</cp:coreProperties>
</file>