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DC59" w14:textId="77777777" w:rsidR="005207C4" w:rsidRPr="007775F9" w:rsidRDefault="005207C4" w:rsidP="00A7044D">
      <w:pPr>
        <w:spacing w:before="240" w:after="200" w:line="276" w:lineRule="auto"/>
        <w:jc w:val="center"/>
        <w:rPr>
          <w:rFonts w:eastAsia="Calibri"/>
          <w:sz w:val="28"/>
          <w:szCs w:val="28"/>
          <w:lang w:val="ru-RU" w:bidi="ar-SA"/>
        </w:rPr>
      </w:pPr>
      <w:r w:rsidRPr="007775F9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693A238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767148F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7309B0B4" w14:textId="22C97B3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Кафедра «Программное обеспечение информационных</w:t>
      </w:r>
    </w:p>
    <w:p w14:paraId="55CCDC68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систем и технологий»</w:t>
      </w:r>
    </w:p>
    <w:p w14:paraId="2F3054BA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C2F4054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BC3D1C5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2536B20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418E81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F04C99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5B5D6A9" w14:textId="77777777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ОТЧЕТ</w:t>
      </w:r>
    </w:p>
    <w:p w14:paraId="7BF8C517" w14:textId="1229D6BF" w:rsidR="005207C4" w:rsidRPr="00912FC5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 xml:space="preserve">по лабораторной работе № </w:t>
      </w:r>
      <w:r w:rsidR="00EB1F79">
        <w:rPr>
          <w:rFonts w:eastAsia="Calibri"/>
          <w:sz w:val="28"/>
          <w:szCs w:val="28"/>
          <w:lang w:val="ru-RU"/>
        </w:rPr>
        <w:t>8</w:t>
      </w:r>
    </w:p>
    <w:p w14:paraId="11AE104C" w14:textId="2D8525A4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«</w:t>
      </w:r>
      <w:r w:rsidRPr="007775F9">
        <w:rPr>
          <w:rFonts w:eastAsia="Calibri"/>
          <w:sz w:val="28"/>
          <w:szCs w:val="28"/>
          <w:lang w:val="ru-RU"/>
        </w:rPr>
        <w:t xml:space="preserve">Проектирование базы данных» (вариант </w:t>
      </w:r>
      <w:r w:rsidR="00347813">
        <w:rPr>
          <w:rFonts w:eastAsia="Calibri"/>
          <w:sz w:val="28"/>
          <w:szCs w:val="28"/>
          <w:lang w:val="ru-RU"/>
        </w:rPr>
        <w:t>2</w:t>
      </w:r>
      <w:r w:rsidR="00416BD0">
        <w:rPr>
          <w:rFonts w:eastAsia="Calibri"/>
          <w:sz w:val="28"/>
          <w:szCs w:val="28"/>
          <w:lang w:val="ru-RU"/>
        </w:rPr>
        <w:t>0</w:t>
      </w:r>
      <w:r w:rsidRPr="007775F9">
        <w:rPr>
          <w:rFonts w:eastAsia="Calibri"/>
          <w:sz w:val="28"/>
          <w:szCs w:val="28"/>
          <w:lang w:val="ru-RU"/>
        </w:rPr>
        <w:t>)</w:t>
      </w:r>
    </w:p>
    <w:p w14:paraId="5DB400B6" w14:textId="77777777" w:rsidR="005207C4" w:rsidRPr="007775F9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5D8C1C6F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32BB1C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E4F146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ACD89D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A2E6E61" w14:textId="77777777" w:rsidR="005207C4" w:rsidRPr="007775F9" w:rsidRDefault="005207C4" w:rsidP="00A7044D">
      <w:pPr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Выполнил:</w:t>
      </w:r>
    </w:p>
    <w:p w14:paraId="024D2E39" w14:textId="43F6040D" w:rsidR="005207C4" w:rsidRPr="007775F9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775F9">
        <w:rPr>
          <w:rFonts w:eastAsia="Calibri"/>
          <w:sz w:val="28"/>
          <w:szCs w:val="28"/>
          <w:lang w:val="ru-RU"/>
        </w:rPr>
        <w:tab/>
      </w:r>
      <w:r w:rsidR="00347813">
        <w:rPr>
          <w:rFonts w:eastAsia="Calibri"/>
          <w:sz w:val="28"/>
          <w:szCs w:val="28"/>
          <w:lang w:val="ru-RU"/>
        </w:rPr>
        <w:t>Н.С. Шаплавский</w:t>
      </w:r>
    </w:p>
    <w:p w14:paraId="65F2EFE9" w14:textId="40159C3C" w:rsidR="005207C4" w:rsidRPr="007775F9" w:rsidRDefault="00360027" w:rsidP="00A7044D">
      <w:pPr>
        <w:tabs>
          <w:tab w:val="left" w:pos="6804"/>
        </w:tabs>
        <w:spacing w:after="200" w:line="276" w:lineRule="auto"/>
        <w:jc w:val="left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>20</w:t>
      </w:r>
      <w:r w:rsidR="00912FC5" w:rsidRPr="00D11545">
        <w:rPr>
          <w:rFonts w:eastAsia="Calibri"/>
          <w:sz w:val="28"/>
          <w:szCs w:val="28"/>
          <w:lang w:val="ru-RU"/>
        </w:rPr>
        <w:t>.03</w:t>
      </w:r>
      <w:r w:rsidR="005207C4" w:rsidRPr="007775F9">
        <w:rPr>
          <w:rFonts w:eastAsia="Calibri"/>
          <w:sz w:val="28"/>
          <w:szCs w:val="28"/>
          <w:lang w:val="ru-RU"/>
        </w:rPr>
        <w:t>.2026</w:t>
      </w:r>
    </w:p>
    <w:p w14:paraId="33EAA81F" w14:textId="67FE1AEF" w:rsidR="005207C4" w:rsidRPr="007775F9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Проверил:</w:t>
      </w:r>
      <w:r w:rsidRPr="007775F9">
        <w:rPr>
          <w:rFonts w:eastAsia="Calibri"/>
          <w:sz w:val="28"/>
          <w:szCs w:val="28"/>
          <w:lang w:val="ru-RU"/>
        </w:rPr>
        <w:br/>
      </w:r>
      <w:r w:rsidR="007775F9">
        <w:rPr>
          <w:rFonts w:eastAsia="Calibri"/>
          <w:sz w:val="28"/>
          <w:szCs w:val="28"/>
          <w:lang w:val="ru-RU"/>
        </w:rPr>
        <w:t xml:space="preserve">          </w:t>
      </w:r>
      <w:r w:rsidRPr="007775F9">
        <w:rPr>
          <w:rFonts w:eastAsia="Calibri"/>
          <w:sz w:val="28"/>
          <w:szCs w:val="28"/>
          <w:lang w:val="ru-RU"/>
        </w:rPr>
        <w:t>преподаватель кафедры «ПОИСиТ»</w:t>
      </w:r>
      <w:r w:rsidRPr="007775F9">
        <w:rPr>
          <w:rFonts w:eastAsia="Calibri"/>
          <w:sz w:val="28"/>
          <w:szCs w:val="28"/>
          <w:lang w:val="ru-RU"/>
        </w:rPr>
        <w:tab/>
        <w:t>Е.В.Гапанович</w:t>
      </w:r>
    </w:p>
    <w:p w14:paraId="4C407C0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0E2554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ED9A78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2A18E50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ADD71EB" w14:textId="77777777" w:rsidR="005207C4" w:rsidRPr="00366619" w:rsidRDefault="005207C4" w:rsidP="00A7044D">
      <w:pPr>
        <w:jc w:val="center"/>
        <w:rPr>
          <w:rFonts w:asciiTheme="minorHAnsi" w:eastAsiaTheme="minorHAnsi" w:hAnsiTheme="minorHAnsi" w:cstheme="minorBidi"/>
          <w:szCs w:val="22"/>
          <w:lang w:val="ru-RU"/>
        </w:rPr>
      </w:pPr>
      <w:r w:rsidRPr="00366619">
        <w:rPr>
          <w:rFonts w:eastAsia="Calibri"/>
          <w:sz w:val="28"/>
          <w:szCs w:val="28"/>
          <w:lang w:val="ru-RU"/>
        </w:rPr>
        <w:t>Минск 2026</w:t>
      </w:r>
    </w:p>
    <w:p w14:paraId="0D5E782D" w14:textId="77777777" w:rsidR="00FE5357" w:rsidRPr="00726DA5" w:rsidRDefault="00FE5357" w:rsidP="00851EED">
      <w:pPr>
        <w:rPr>
          <w:sz w:val="28"/>
          <w:szCs w:val="28"/>
          <w:lang w:val="ru-RU"/>
        </w:rPr>
      </w:pPr>
    </w:p>
    <w:p w14:paraId="7C351E33" w14:textId="77777777" w:rsidR="00FE5357" w:rsidRPr="00726DA5" w:rsidRDefault="00FE5357" w:rsidP="00851EED">
      <w:pPr>
        <w:rPr>
          <w:sz w:val="28"/>
          <w:szCs w:val="28"/>
          <w:lang w:val="ru-RU"/>
        </w:rPr>
        <w:sectPr w:rsidR="00FE5357" w:rsidRPr="00726DA5" w:rsidSect="00FE5357">
          <w:headerReference w:type="default" r:id="rId8"/>
          <w:footerReference w:type="default" r:id="rId9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E700481" w14:textId="77777777" w:rsidR="00D11545" w:rsidRDefault="00366619" w:rsidP="00D11545">
      <w:pPr>
        <w:ind w:firstLine="52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 </w:t>
      </w:r>
      <w:r w:rsidR="00200BB8" w:rsidRPr="00726DA5">
        <w:rPr>
          <w:b/>
          <w:bCs/>
          <w:sz w:val="28"/>
          <w:szCs w:val="28"/>
          <w:lang w:val="ru-RU"/>
        </w:rPr>
        <w:t>Цель работы:</w:t>
      </w:r>
    </w:p>
    <w:p w14:paraId="51C6F6FD" w14:textId="43019164" w:rsidR="00A92ECD" w:rsidRDefault="00EB1F79" w:rsidP="00A92ECD">
      <w:pPr>
        <w:rPr>
          <w:b/>
          <w:bCs/>
          <w:sz w:val="28"/>
          <w:szCs w:val="28"/>
          <w:lang w:val="ru-RU" w:eastAsia="ru-RU"/>
        </w:rPr>
      </w:pPr>
      <w:r>
        <w:rPr>
          <w:color w:val="000000"/>
          <w:sz w:val="28"/>
          <w:szCs w:val="28"/>
          <w:lang w:val="ru-RU"/>
        </w:rPr>
        <w:t>Н</w:t>
      </w:r>
      <w:r w:rsidRPr="00EB1F79">
        <w:rPr>
          <w:color w:val="000000"/>
          <w:sz w:val="28"/>
          <w:szCs w:val="28"/>
          <w:lang w:val="ru-RU"/>
        </w:rPr>
        <w:t xml:space="preserve">аучиться организовывать обмен данными между формой и базой данных </w:t>
      </w:r>
      <w:r w:rsidR="00726DA5">
        <w:rPr>
          <w:b/>
          <w:bCs/>
          <w:sz w:val="28"/>
          <w:szCs w:val="28"/>
          <w:lang w:val="ru-RU" w:eastAsia="ru-RU"/>
        </w:rPr>
        <w:t xml:space="preserve">Задание: </w:t>
      </w:r>
    </w:p>
    <w:p w14:paraId="464EF38F" w14:textId="77777777" w:rsidR="00EB1F79" w:rsidRPr="00EB1F79" w:rsidRDefault="00EB1F79" w:rsidP="00EB1F79">
      <w:pPr>
        <w:ind w:firstLine="525"/>
        <w:rPr>
          <w:sz w:val="28"/>
          <w:szCs w:val="28"/>
          <w:lang w:val="ru-RU"/>
        </w:rPr>
      </w:pPr>
      <w:r w:rsidRPr="00EB1F79">
        <w:rPr>
          <w:sz w:val="28"/>
          <w:szCs w:val="28"/>
          <w:lang w:val="ru-RU"/>
        </w:rPr>
        <w:t>В соответствии с индивидуальным заданием создать:</w:t>
      </w:r>
    </w:p>
    <w:p w14:paraId="5DE2874B" w14:textId="77777777" w:rsidR="00EB1F79" w:rsidRPr="00EB1F79" w:rsidRDefault="00EB1F79" w:rsidP="00EB1F79">
      <w:pPr>
        <w:ind w:firstLine="525"/>
        <w:rPr>
          <w:sz w:val="28"/>
          <w:szCs w:val="28"/>
          <w:lang w:val="ru-RU"/>
        </w:rPr>
      </w:pPr>
      <w:r w:rsidRPr="00EB1F79">
        <w:rPr>
          <w:sz w:val="28"/>
          <w:szCs w:val="28"/>
          <w:lang w:val="ru-RU"/>
        </w:rPr>
        <w:t>1. Кнопки для сохранения данных в базе данных в каждой форме для отображения таблиц-справочников (таблиц с первичными ключами).</w:t>
      </w:r>
    </w:p>
    <w:p w14:paraId="566D39FC" w14:textId="77777777" w:rsidR="00EB1F79" w:rsidRPr="00EB1F79" w:rsidRDefault="00EB1F79" w:rsidP="00EB1F79">
      <w:pPr>
        <w:ind w:firstLine="525"/>
        <w:rPr>
          <w:sz w:val="28"/>
          <w:szCs w:val="28"/>
          <w:lang w:val="ru-RU"/>
        </w:rPr>
      </w:pPr>
      <w:r w:rsidRPr="00EB1F79">
        <w:rPr>
          <w:sz w:val="28"/>
          <w:szCs w:val="28"/>
          <w:lang w:val="ru-RU"/>
        </w:rPr>
        <w:t>2. В  главной форме предусмотреть открытие  таблиц-справочников и обновление соответствующих списков главной форме при закрытии форм таблиц-справочников.</w:t>
      </w:r>
    </w:p>
    <w:p w14:paraId="5162416D" w14:textId="0386105B" w:rsidR="004E7905" w:rsidRPr="00A92ECD" w:rsidRDefault="004E7905" w:rsidP="00A92ECD">
      <w:pPr>
        <w:ind w:firstLine="525"/>
        <w:rPr>
          <w:color w:val="0F1115"/>
          <w:sz w:val="28"/>
          <w:szCs w:val="28"/>
          <w:lang w:val="ru-RU"/>
        </w:rPr>
      </w:pPr>
    </w:p>
    <w:p w14:paraId="69F33D77" w14:textId="757C7365" w:rsidR="00CA3262" w:rsidRDefault="00CA3262" w:rsidP="00A7044D">
      <w:pPr>
        <w:pStyle w:val="HTML"/>
        <w:wordWrap w:val="0"/>
        <w:spacing w:line="330" w:lineRule="atLeast"/>
        <w:ind w:firstLine="709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202D7F5E" w14:textId="2D622F51" w:rsidR="00CA3262" w:rsidRDefault="00CA3262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ab/>
        <w:t xml:space="preserve">На рисунке </w:t>
      </w:r>
      <w:r w:rsidR="00347813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1 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представлен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а главная форма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(Программа написанная на язык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Python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, с использованием библиотеки </w:t>
      </w:r>
      <w:r w:rsidR="00347813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Jinja</w:t>
      </w:r>
      <w:r w:rsidRPr="00CA3262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для видимого интерфейса).</w:t>
      </w:r>
    </w:p>
    <w:p w14:paraId="2ABDEF13" w14:textId="37FB38E0" w:rsidR="00347813" w:rsidRPr="00347813" w:rsidRDefault="00347813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ab/>
        <w:t>На рисунке 2 представленна главная страница канбан представления</w:t>
      </w:r>
    </w:p>
    <w:p w14:paraId="6F1C6E1F" w14:textId="30B98FA0" w:rsidR="00CA3262" w:rsidRDefault="00CA3262" w:rsidP="00CA3262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59C7CA69" w14:textId="0FB46757" w:rsidR="00CA3262" w:rsidRPr="00EB1F79" w:rsidRDefault="00347813" w:rsidP="00D11545">
      <w:pPr>
        <w:pStyle w:val="HTML"/>
        <w:wordWrap w:val="0"/>
        <w:spacing w:line="330" w:lineRule="atLeast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</w:pPr>
      <w:r w:rsidRPr="00347813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drawing>
          <wp:inline distT="0" distB="0" distL="0" distR="0" wp14:anchorId="16ED2071" wp14:editId="5996646E">
            <wp:extent cx="2809875" cy="39465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4792" cy="39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738" w14:textId="4595256B" w:rsidR="00CA3262" w:rsidRDefault="00CA3262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 w:rsidR="00595496">
        <w:rPr>
          <w:rFonts w:ascii="Times New Roman" w:hAnsi="Times New Roman" w:cs="Times New Roman"/>
          <w:color w:val="0F1115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–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Главная форма</w:t>
      </w:r>
    </w:p>
    <w:p w14:paraId="05C943E7" w14:textId="153EBA14" w:rsidR="00595496" w:rsidRDefault="00595496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22755DD8" w14:textId="3D7F4F76" w:rsidR="00595496" w:rsidRDefault="00595496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595496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581837BC" wp14:editId="2B6737F8">
            <wp:extent cx="3915299" cy="23907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0568" cy="23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E2F" w14:textId="5682BE8F" w:rsidR="00595496" w:rsidRDefault="00595496" w:rsidP="0059549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 – Главная 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страница представления</w:t>
      </w:r>
    </w:p>
    <w:p w14:paraId="2676AACB" w14:textId="6C015255" w:rsidR="005207C4" w:rsidRPr="00595496" w:rsidRDefault="005207C4" w:rsidP="00267E87">
      <w:pPr>
        <w:pStyle w:val="HTML"/>
        <w:wordWrap w:val="0"/>
        <w:spacing w:line="330" w:lineRule="atLeast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  <w:lang w:val="ru-RU"/>
        </w:rPr>
      </w:pPr>
    </w:p>
    <w:p w14:paraId="7D4D6C90" w14:textId="1919650F" w:rsidR="00AC1F31" w:rsidRPr="003A4AB9" w:rsidRDefault="00C129E6" w:rsidP="00851EED">
      <w:pPr>
        <w:pStyle w:val="2"/>
        <w:rPr>
          <w:i w:val="0"/>
          <w:iCs w:val="0"/>
          <w:lang w:val="ru-RU"/>
        </w:rPr>
      </w:pPr>
      <w:r w:rsidRPr="00726DA5">
        <w:rPr>
          <w:i w:val="0"/>
          <w:iCs w:val="0"/>
          <w:lang w:val="ru-RU"/>
        </w:rPr>
        <w:t>Вывод</w:t>
      </w:r>
      <w:r w:rsidRPr="003A4AB9">
        <w:rPr>
          <w:i w:val="0"/>
          <w:iCs w:val="0"/>
          <w:lang w:val="ru-RU"/>
        </w:rPr>
        <w:t>:</w:t>
      </w:r>
    </w:p>
    <w:p w14:paraId="76088BB8" w14:textId="3DBA8C31" w:rsidR="00123183" w:rsidRPr="00123183" w:rsidRDefault="00EB1F79" w:rsidP="00EB1F79">
      <w:pPr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</w:t>
      </w:r>
      <w:r w:rsidRPr="00EB1F79">
        <w:rPr>
          <w:color w:val="000000"/>
          <w:sz w:val="28"/>
          <w:szCs w:val="28"/>
          <w:lang w:val="ru-RU"/>
        </w:rPr>
        <w:t>аучи</w:t>
      </w:r>
      <w:r>
        <w:rPr>
          <w:color w:val="000000"/>
          <w:sz w:val="28"/>
          <w:szCs w:val="28"/>
          <w:lang w:val="ru-RU"/>
        </w:rPr>
        <w:t>лись</w:t>
      </w:r>
      <w:r w:rsidRPr="00EB1F79">
        <w:rPr>
          <w:color w:val="000000"/>
          <w:sz w:val="28"/>
          <w:szCs w:val="28"/>
          <w:lang w:val="ru-RU"/>
        </w:rPr>
        <w:t xml:space="preserve"> организовывать обмен данными между формой и базой данных</w:t>
      </w:r>
    </w:p>
    <w:sectPr w:rsidR="00123183" w:rsidRPr="00123183" w:rsidSect="00FE5357">
      <w:headerReference w:type="first" r:id="rId12"/>
      <w:footerReference w:type="first" r:id="rId13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92569" w14:textId="77777777" w:rsidR="009E624B" w:rsidRDefault="009E624B">
      <w:r>
        <w:separator/>
      </w:r>
    </w:p>
  </w:endnote>
  <w:endnote w:type="continuationSeparator" w:id="0">
    <w:p w14:paraId="6CA32DF3" w14:textId="77777777" w:rsidR="009E624B" w:rsidRDefault="009E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CF53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A421BF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C79C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DF0430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43721" w14:textId="77777777" w:rsidR="009E624B" w:rsidRDefault="009E624B">
      <w:r>
        <w:separator/>
      </w:r>
    </w:p>
  </w:footnote>
  <w:footnote w:type="continuationSeparator" w:id="0">
    <w:p w14:paraId="6F9A3D12" w14:textId="77777777" w:rsidR="009E624B" w:rsidRDefault="009E6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F36D" w14:textId="7A92B066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E59C" w14:textId="2827CE79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2A"/>
    <w:multiLevelType w:val="multilevel"/>
    <w:tmpl w:val="14E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6C9"/>
    <w:multiLevelType w:val="multilevel"/>
    <w:tmpl w:val="E7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7F2D"/>
    <w:multiLevelType w:val="hybridMultilevel"/>
    <w:tmpl w:val="4D2C2A5C"/>
    <w:lvl w:ilvl="0" w:tplc="708ACD3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25C4"/>
    <w:multiLevelType w:val="multilevel"/>
    <w:tmpl w:val="32F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3E4"/>
    <w:multiLevelType w:val="hybridMultilevel"/>
    <w:tmpl w:val="1C847A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72E81"/>
    <w:multiLevelType w:val="multilevel"/>
    <w:tmpl w:val="B306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B1853"/>
    <w:multiLevelType w:val="multilevel"/>
    <w:tmpl w:val="BD8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D8"/>
    <w:multiLevelType w:val="hybridMultilevel"/>
    <w:tmpl w:val="51D009F2"/>
    <w:lvl w:ilvl="0" w:tplc="CB2878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51E32"/>
    <w:multiLevelType w:val="multilevel"/>
    <w:tmpl w:val="4E94E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61D84"/>
    <w:multiLevelType w:val="multilevel"/>
    <w:tmpl w:val="1A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002D"/>
    <w:multiLevelType w:val="multilevel"/>
    <w:tmpl w:val="B4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34F"/>
    <w:multiLevelType w:val="multilevel"/>
    <w:tmpl w:val="7D6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1148"/>
    <w:multiLevelType w:val="multilevel"/>
    <w:tmpl w:val="62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8DF"/>
    <w:multiLevelType w:val="hybridMultilevel"/>
    <w:tmpl w:val="AB6CBF5C"/>
    <w:lvl w:ilvl="0" w:tplc="4800B17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BA82375"/>
    <w:multiLevelType w:val="hybridMultilevel"/>
    <w:tmpl w:val="CCA6A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0E20"/>
    <w:multiLevelType w:val="multilevel"/>
    <w:tmpl w:val="4A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F5D15"/>
    <w:multiLevelType w:val="multilevel"/>
    <w:tmpl w:val="6D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E6BB8"/>
    <w:multiLevelType w:val="multilevel"/>
    <w:tmpl w:val="980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3322B"/>
    <w:multiLevelType w:val="multilevel"/>
    <w:tmpl w:val="8D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922F2"/>
    <w:multiLevelType w:val="hybridMultilevel"/>
    <w:tmpl w:val="AE047C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4279"/>
    <w:multiLevelType w:val="multilevel"/>
    <w:tmpl w:val="D2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972"/>
    <w:multiLevelType w:val="multilevel"/>
    <w:tmpl w:val="85D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E35B8"/>
    <w:multiLevelType w:val="multilevel"/>
    <w:tmpl w:val="248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3740F"/>
    <w:multiLevelType w:val="multilevel"/>
    <w:tmpl w:val="44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B1FB0"/>
    <w:multiLevelType w:val="multilevel"/>
    <w:tmpl w:val="A6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B426B"/>
    <w:multiLevelType w:val="multilevel"/>
    <w:tmpl w:val="879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3769"/>
    <w:multiLevelType w:val="multilevel"/>
    <w:tmpl w:val="F89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9631B"/>
    <w:multiLevelType w:val="multilevel"/>
    <w:tmpl w:val="BB9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36DEC"/>
    <w:multiLevelType w:val="multilevel"/>
    <w:tmpl w:val="B09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37593"/>
    <w:multiLevelType w:val="hybridMultilevel"/>
    <w:tmpl w:val="F0906F20"/>
    <w:lvl w:ilvl="0" w:tplc="FB8A6848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1" w15:restartNumberingAfterBreak="0">
    <w:nsid w:val="79CA1366"/>
    <w:multiLevelType w:val="multilevel"/>
    <w:tmpl w:val="ED7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B2ACA"/>
    <w:multiLevelType w:val="multilevel"/>
    <w:tmpl w:val="99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35F09"/>
    <w:multiLevelType w:val="hybridMultilevel"/>
    <w:tmpl w:val="422CE970"/>
    <w:lvl w:ilvl="0" w:tplc="2FB462A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939E5"/>
    <w:multiLevelType w:val="multilevel"/>
    <w:tmpl w:val="99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E5BBE"/>
    <w:multiLevelType w:val="multilevel"/>
    <w:tmpl w:val="B68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61CE2"/>
    <w:multiLevelType w:val="multilevel"/>
    <w:tmpl w:val="9D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0"/>
  </w:num>
  <w:num w:numId="6">
    <w:abstractNumId w:val="23"/>
  </w:num>
  <w:num w:numId="7">
    <w:abstractNumId w:val="26"/>
  </w:num>
  <w:num w:numId="8">
    <w:abstractNumId w:val="12"/>
  </w:num>
  <w:num w:numId="9">
    <w:abstractNumId w:val="25"/>
  </w:num>
  <w:num w:numId="10">
    <w:abstractNumId w:val="9"/>
  </w:num>
  <w:num w:numId="11">
    <w:abstractNumId w:val="20"/>
  </w:num>
  <w:num w:numId="12">
    <w:abstractNumId w:val="15"/>
  </w:num>
  <w:num w:numId="13">
    <w:abstractNumId w:val="3"/>
  </w:num>
  <w:num w:numId="14">
    <w:abstractNumId w:val="0"/>
  </w:num>
  <w:num w:numId="15">
    <w:abstractNumId w:val="3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7"/>
  </w:num>
  <w:num w:numId="19">
    <w:abstractNumId w:val="1"/>
  </w:num>
  <w:num w:numId="20">
    <w:abstractNumId w:val="16"/>
  </w:num>
  <w:num w:numId="21">
    <w:abstractNumId w:val="33"/>
  </w:num>
  <w:num w:numId="22">
    <w:abstractNumId w:val="19"/>
  </w:num>
  <w:num w:numId="23">
    <w:abstractNumId w:val="21"/>
  </w:num>
  <w:num w:numId="24">
    <w:abstractNumId w:val="14"/>
  </w:num>
  <w:num w:numId="25">
    <w:abstractNumId w:val="5"/>
  </w:num>
  <w:num w:numId="26">
    <w:abstractNumId w:val="17"/>
  </w:num>
  <w:num w:numId="27">
    <w:abstractNumId w:val="32"/>
  </w:num>
  <w:num w:numId="28">
    <w:abstractNumId w:val="27"/>
  </w:num>
  <w:num w:numId="29">
    <w:abstractNumId w:val="4"/>
  </w:num>
  <w:num w:numId="30">
    <w:abstractNumId w:val="6"/>
  </w:num>
  <w:num w:numId="31">
    <w:abstractNumId w:val="11"/>
  </w:num>
  <w:num w:numId="32">
    <w:abstractNumId w:val="35"/>
  </w:num>
  <w:num w:numId="33">
    <w:abstractNumId w:val="36"/>
  </w:num>
  <w:num w:numId="34">
    <w:abstractNumId w:val="18"/>
  </w:num>
  <w:num w:numId="35">
    <w:abstractNumId w:val="24"/>
  </w:num>
  <w:num w:numId="36">
    <w:abstractNumId w:val="34"/>
  </w:num>
  <w:num w:numId="37">
    <w:abstractNumId w:val="31"/>
  </w:num>
  <w:num w:numId="3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03"/>
    <w:rsid w:val="000041C5"/>
    <w:rsid w:val="00011C4B"/>
    <w:rsid w:val="000120B5"/>
    <w:rsid w:val="00021499"/>
    <w:rsid w:val="00025C6E"/>
    <w:rsid w:val="00034C75"/>
    <w:rsid w:val="0004302C"/>
    <w:rsid w:val="00095215"/>
    <w:rsid w:val="000A6812"/>
    <w:rsid w:val="000D1704"/>
    <w:rsid w:val="00116869"/>
    <w:rsid w:val="001223FB"/>
    <w:rsid w:val="00123183"/>
    <w:rsid w:val="00124574"/>
    <w:rsid w:val="00132D60"/>
    <w:rsid w:val="0014374A"/>
    <w:rsid w:val="001437EA"/>
    <w:rsid w:val="001505F2"/>
    <w:rsid w:val="0015144C"/>
    <w:rsid w:val="00155DD1"/>
    <w:rsid w:val="001772EF"/>
    <w:rsid w:val="001E5106"/>
    <w:rsid w:val="00200BB8"/>
    <w:rsid w:val="00203009"/>
    <w:rsid w:val="002365EF"/>
    <w:rsid w:val="00266669"/>
    <w:rsid w:val="00267E87"/>
    <w:rsid w:val="002729AC"/>
    <w:rsid w:val="0028599B"/>
    <w:rsid w:val="0028749B"/>
    <w:rsid w:val="0029319F"/>
    <w:rsid w:val="002944B5"/>
    <w:rsid w:val="00297DEF"/>
    <w:rsid w:val="002C1C34"/>
    <w:rsid w:val="002C373B"/>
    <w:rsid w:val="002C7B63"/>
    <w:rsid w:val="00332D0F"/>
    <w:rsid w:val="00347813"/>
    <w:rsid w:val="00360027"/>
    <w:rsid w:val="003636EA"/>
    <w:rsid w:val="00366619"/>
    <w:rsid w:val="003A2881"/>
    <w:rsid w:val="003A4AB9"/>
    <w:rsid w:val="003B4637"/>
    <w:rsid w:val="003F5D8F"/>
    <w:rsid w:val="00405158"/>
    <w:rsid w:val="00416BD0"/>
    <w:rsid w:val="004173F4"/>
    <w:rsid w:val="0042768F"/>
    <w:rsid w:val="00443605"/>
    <w:rsid w:val="00456A4A"/>
    <w:rsid w:val="004659B6"/>
    <w:rsid w:val="004C2E12"/>
    <w:rsid w:val="004C583F"/>
    <w:rsid w:val="004E7905"/>
    <w:rsid w:val="00510B24"/>
    <w:rsid w:val="005207C4"/>
    <w:rsid w:val="00523993"/>
    <w:rsid w:val="00531CAD"/>
    <w:rsid w:val="00532FF6"/>
    <w:rsid w:val="00564BC9"/>
    <w:rsid w:val="00565EBC"/>
    <w:rsid w:val="005672F3"/>
    <w:rsid w:val="00567E57"/>
    <w:rsid w:val="0057671B"/>
    <w:rsid w:val="00595496"/>
    <w:rsid w:val="005A3937"/>
    <w:rsid w:val="005A3D99"/>
    <w:rsid w:val="005B4342"/>
    <w:rsid w:val="005C1102"/>
    <w:rsid w:val="005C76A1"/>
    <w:rsid w:val="005D3412"/>
    <w:rsid w:val="005F1080"/>
    <w:rsid w:val="006150CB"/>
    <w:rsid w:val="00651750"/>
    <w:rsid w:val="0065431C"/>
    <w:rsid w:val="00655D70"/>
    <w:rsid w:val="006967B8"/>
    <w:rsid w:val="006A09B5"/>
    <w:rsid w:val="006A756D"/>
    <w:rsid w:val="006A7A76"/>
    <w:rsid w:val="006C0A10"/>
    <w:rsid w:val="006C0C15"/>
    <w:rsid w:val="006C1200"/>
    <w:rsid w:val="006C15FA"/>
    <w:rsid w:val="006D7124"/>
    <w:rsid w:val="006E7D5C"/>
    <w:rsid w:val="006F3EF2"/>
    <w:rsid w:val="006F576B"/>
    <w:rsid w:val="00726DA5"/>
    <w:rsid w:val="007364B7"/>
    <w:rsid w:val="007417D9"/>
    <w:rsid w:val="007603A6"/>
    <w:rsid w:val="00765A94"/>
    <w:rsid w:val="00765B86"/>
    <w:rsid w:val="00776A5A"/>
    <w:rsid w:val="007775F9"/>
    <w:rsid w:val="007817C8"/>
    <w:rsid w:val="0078571D"/>
    <w:rsid w:val="00797A26"/>
    <w:rsid w:val="007A238E"/>
    <w:rsid w:val="007A397A"/>
    <w:rsid w:val="007E1175"/>
    <w:rsid w:val="008034FD"/>
    <w:rsid w:val="0082751A"/>
    <w:rsid w:val="008338EE"/>
    <w:rsid w:val="00840378"/>
    <w:rsid w:val="00843213"/>
    <w:rsid w:val="00851B7B"/>
    <w:rsid w:val="00851EED"/>
    <w:rsid w:val="00883CA6"/>
    <w:rsid w:val="00884852"/>
    <w:rsid w:val="008B20A6"/>
    <w:rsid w:val="008B529D"/>
    <w:rsid w:val="008C0603"/>
    <w:rsid w:val="008C2CDF"/>
    <w:rsid w:val="008C43A4"/>
    <w:rsid w:val="008E6F66"/>
    <w:rsid w:val="00904781"/>
    <w:rsid w:val="0091249C"/>
    <w:rsid w:val="00912FC5"/>
    <w:rsid w:val="00913B4A"/>
    <w:rsid w:val="009312DB"/>
    <w:rsid w:val="00952EFD"/>
    <w:rsid w:val="00960863"/>
    <w:rsid w:val="0096794B"/>
    <w:rsid w:val="009A723F"/>
    <w:rsid w:val="009C62CB"/>
    <w:rsid w:val="009D1BC1"/>
    <w:rsid w:val="009E624B"/>
    <w:rsid w:val="00A018CB"/>
    <w:rsid w:val="00A421BF"/>
    <w:rsid w:val="00A51175"/>
    <w:rsid w:val="00A7044D"/>
    <w:rsid w:val="00A92056"/>
    <w:rsid w:val="00A92ECD"/>
    <w:rsid w:val="00AA3D3E"/>
    <w:rsid w:val="00AB07BD"/>
    <w:rsid w:val="00AC1F31"/>
    <w:rsid w:val="00AC2DCE"/>
    <w:rsid w:val="00B11039"/>
    <w:rsid w:val="00B12AB8"/>
    <w:rsid w:val="00B135B5"/>
    <w:rsid w:val="00B25157"/>
    <w:rsid w:val="00B516DC"/>
    <w:rsid w:val="00B5471B"/>
    <w:rsid w:val="00B60B49"/>
    <w:rsid w:val="00B83637"/>
    <w:rsid w:val="00B932F6"/>
    <w:rsid w:val="00C129E6"/>
    <w:rsid w:val="00C15ECF"/>
    <w:rsid w:val="00C33387"/>
    <w:rsid w:val="00C34F17"/>
    <w:rsid w:val="00CA3262"/>
    <w:rsid w:val="00CB3F70"/>
    <w:rsid w:val="00CB582E"/>
    <w:rsid w:val="00CC0B85"/>
    <w:rsid w:val="00CE34DA"/>
    <w:rsid w:val="00D01083"/>
    <w:rsid w:val="00D1096B"/>
    <w:rsid w:val="00D11545"/>
    <w:rsid w:val="00D62A06"/>
    <w:rsid w:val="00D74588"/>
    <w:rsid w:val="00D77AB8"/>
    <w:rsid w:val="00D801C4"/>
    <w:rsid w:val="00DA6F22"/>
    <w:rsid w:val="00DB34D4"/>
    <w:rsid w:val="00DC44C1"/>
    <w:rsid w:val="00DC77A6"/>
    <w:rsid w:val="00DE25ED"/>
    <w:rsid w:val="00DE7176"/>
    <w:rsid w:val="00DF0430"/>
    <w:rsid w:val="00E03288"/>
    <w:rsid w:val="00E4311C"/>
    <w:rsid w:val="00E51C41"/>
    <w:rsid w:val="00E57B9C"/>
    <w:rsid w:val="00E73EE3"/>
    <w:rsid w:val="00E91CD4"/>
    <w:rsid w:val="00EA1A25"/>
    <w:rsid w:val="00EA20BB"/>
    <w:rsid w:val="00EB1861"/>
    <w:rsid w:val="00EB1F79"/>
    <w:rsid w:val="00F0325D"/>
    <w:rsid w:val="00F404F3"/>
    <w:rsid w:val="00F76C98"/>
    <w:rsid w:val="00F91EA8"/>
    <w:rsid w:val="00FB06B5"/>
    <w:rsid w:val="00FC3526"/>
    <w:rsid w:val="00FD06BD"/>
    <w:rsid w:val="00FD2C22"/>
    <w:rsid w:val="00FE5357"/>
    <w:rsid w:val="00F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F212"/>
  <w15:docId w15:val="{52710867-194C-4FC8-8203-B41C32C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545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uiPriority w:val="9"/>
    <w:qFormat/>
    <w:rsid w:val="008C2CDF"/>
    <w:pPr>
      <w:spacing w:before="240" w:after="60"/>
      <w:outlineLvl w:val="6"/>
    </w:pPr>
  </w:style>
  <w:style w:type="paragraph" w:styleId="8">
    <w:name w:val="heading 8"/>
    <w:basedOn w:val="a"/>
    <w:next w:val="a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3">
    <w:name w:val="Код"/>
    <w:basedOn w:val="a"/>
    <w:link w:val="a4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rsid w:val="00FE5357"/>
    <w:pPr>
      <w:tabs>
        <w:tab w:val="center" w:pos="4677"/>
        <w:tab w:val="right" w:pos="9355"/>
      </w:tabs>
    </w:pPr>
  </w:style>
  <w:style w:type="paragraph" w:styleId="a6">
    <w:name w:val="TOC Heading"/>
    <w:basedOn w:val="1"/>
    <w:next w:val="a"/>
    <w:uiPriority w:val="39"/>
    <w:qFormat/>
    <w:rsid w:val="008C2CDF"/>
    <w:pPr>
      <w:outlineLvl w:val="9"/>
    </w:pPr>
  </w:style>
  <w:style w:type="paragraph" w:styleId="a7">
    <w:name w:val="footer"/>
    <w:basedOn w:val="a"/>
    <w:rsid w:val="00FE53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E5357"/>
  </w:style>
  <w:style w:type="paragraph" w:customStyle="1" w:styleId="a9">
    <w:name w:val="Цель работы"/>
    <w:basedOn w:val="a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9A723F"/>
    <w:rPr>
      <w:rFonts w:ascii="Courier New" w:hAnsi="Courier New"/>
      <w:sz w:val="22"/>
      <w:szCs w:val="24"/>
      <w:lang w:val="ru-RU" w:eastAsia="en-US" w:bidi="en-US"/>
    </w:rPr>
  </w:style>
  <w:style w:type="character" w:styleId="aa">
    <w:name w:val="Strong"/>
    <w:basedOn w:val="a0"/>
    <w:uiPriority w:val="22"/>
    <w:qFormat/>
    <w:rsid w:val="00DC77A6"/>
    <w:rPr>
      <w:b/>
      <w:bCs/>
    </w:rPr>
  </w:style>
  <w:style w:type="paragraph" w:styleId="ab">
    <w:name w:val="List Paragraph"/>
    <w:basedOn w:val="a"/>
    <w:uiPriority w:val="1"/>
    <w:qFormat/>
    <w:rsid w:val="00E73EE3"/>
    <w:pPr>
      <w:ind w:left="720"/>
      <w:contextualSpacing/>
    </w:pPr>
  </w:style>
  <w:style w:type="paragraph" w:customStyle="1" w:styleId="forkyrsach">
    <w:name w:val="for_kyrsach"/>
    <w:basedOn w:val="a"/>
    <w:rsid w:val="00E73EE3"/>
    <w:pPr>
      <w:widowControl w:val="0"/>
      <w:autoSpaceDE w:val="0"/>
      <w:autoSpaceDN w:val="0"/>
      <w:adjustRightInd w:val="0"/>
      <w:ind w:firstLine="0"/>
      <w:jc w:val="left"/>
    </w:pPr>
    <w:rPr>
      <w:rFonts w:ascii="Arial" w:hAnsi="Arial" w:cs="Arial"/>
      <w:szCs w:val="22"/>
      <w:lang w:val="ru-RU" w:eastAsia="ru-RU" w:bidi="ar-SA"/>
    </w:rPr>
  </w:style>
  <w:style w:type="character" w:styleId="ac">
    <w:name w:val="Hyperlink"/>
    <w:basedOn w:val="a0"/>
    <w:uiPriority w:val="99"/>
    <w:unhideWhenUsed/>
    <w:rsid w:val="0084037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37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7905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  <w:style w:type="character" w:customStyle="1" w:styleId="d813de27">
    <w:name w:val="d813de27"/>
    <w:basedOn w:val="a0"/>
    <w:rsid w:val="004E7905"/>
  </w:style>
  <w:style w:type="paragraph" w:styleId="HTML">
    <w:name w:val="HTML Preformatted"/>
    <w:basedOn w:val="a"/>
    <w:link w:val="HTML0"/>
    <w:uiPriority w:val="99"/>
    <w:unhideWhenUsed/>
    <w:rsid w:val="004E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4E7905"/>
    <w:rPr>
      <w:rFonts w:ascii="Courier New" w:hAnsi="Courier New" w:cs="Courier New"/>
      <w:lang w:val="ru-BY" w:eastAsia="ru-BY"/>
    </w:rPr>
  </w:style>
  <w:style w:type="character" w:customStyle="1" w:styleId="token">
    <w:name w:val="token"/>
    <w:basedOn w:val="a0"/>
    <w:rsid w:val="004E7905"/>
  </w:style>
  <w:style w:type="character" w:styleId="HTML1">
    <w:name w:val="HTML Code"/>
    <w:basedOn w:val="a0"/>
    <w:uiPriority w:val="99"/>
    <w:semiHidden/>
    <w:unhideWhenUsed/>
    <w:rsid w:val="00D801C4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E91CD4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1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6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31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2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0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0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5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16\&#1086;&#1072;&#1080;&#1087;\&#1064;&#1072;&#1073;&#1083;&#1086;&#1085;%20&#1083;&#1072;&#1073;&#1086;&#1088;&#1072;&#1090;&#1086;&#1088;&#1085;&#1086;&#1081;%20&#1054;&#1040;&#1080;&#105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9C12-16D4-4DDC-A207-FDAC816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лабораторной ОАиП.dot</Template>
  <TotalTime>38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БНТУ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Шаплавский</cp:lastModifiedBy>
  <cp:revision>11</cp:revision>
  <cp:lastPrinted>2026-02-10T07:17:00Z</cp:lastPrinted>
  <dcterms:created xsi:type="dcterms:W3CDTF">2026-03-10T07:40:00Z</dcterms:created>
  <dcterms:modified xsi:type="dcterms:W3CDTF">2026-04-06T19:16:00Z</dcterms:modified>
</cp:coreProperties>
</file>